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C41D3" w14:textId="77777777" w:rsidR="00563B68" w:rsidRDefault="00F51EE0" w:rsidP="00F7513B">
      <w:pPr>
        <w:spacing w:after="360" w:line="240" w:lineRule="auto"/>
        <w:rPr>
          <w:sz w:val="24"/>
          <w:szCs w:val="24"/>
        </w:rPr>
      </w:pPr>
      <w:r w:rsidRPr="00563B68">
        <w:rPr>
          <w:b/>
          <w:bCs/>
          <w:sz w:val="24"/>
          <w:szCs w:val="24"/>
        </w:rPr>
        <w:t>Title</w:t>
      </w:r>
      <w:r w:rsidR="00563B68">
        <w:rPr>
          <w:sz w:val="24"/>
          <w:szCs w:val="24"/>
        </w:rPr>
        <w:t xml:space="preserve"> (50-60 characters including spaces)</w:t>
      </w:r>
      <w:r w:rsidR="00D23A28" w:rsidRPr="00F7513B">
        <w:rPr>
          <w:sz w:val="24"/>
          <w:szCs w:val="24"/>
        </w:rPr>
        <w:t>:</w:t>
      </w:r>
      <w:r w:rsidRPr="00F7513B">
        <w:rPr>
          <w:sz w:val="24"/>
          <w:szCs w:val="24"/>
        </w:rPr>
        <w:t xml:space="preserve"> </w:t>
      </w:r>
    </w:p>
    <w:p w14:paraId="71470DF9" w14:textId="558555A2" w:rsidR="00D23A28" w:rsidRDefault="00975F34" w:rsidP="00563B68">
      <w:pPr>
        <w:pStyle w:val="ListParagraph"/>
        <w:numPr>
          <w:ilvl w:val="0"/>
          <w:numId w:val="15"/>
        </w:numPr>
        <w:spacing w:after="360" w:line="240" w:lineRule="auto"/>
        <w:rPr>
          <w:sz w:val="24"/>
          <w:szCs w:val="24"/>
        </w:rPr>
      </w:pPr>
      <w:r w:rsidRPr="00563B68">
        <w:rPr>
          <w:sz w:val="24"/>
          <w:szCs w:val="24"/>
        </w:rPr>
        <w:t xml:space="preserve">The Transition to College: </w:t>
      </w:r>
      <w:r w:rsidR="00563B68">
        <w:rPr>
          <w:sz w:val="24"/>
          <w:szCs w:val="24"/>
        </w:rPr>
        <w:t xml:space="preserve">Student </w:t>
      </w:r>
      <w:r w:rsidRPr="00563B68">
        <w:rPr>
          <w:sz w:val="24"/>
          <w:szCs w:val="24"/>
        </w:rPr>
        <w:t>Voices from the High School Class of 2023</w:t>
      </w:r>
      <w:r w:rsidR="00563B68">
        <w:rPr>
          <w:sz w:val="24"/>
          <w:szCs w:val="24"/>
        </w:rPr>
        <w:t xml:space="preserve"> (76 characters w/spaces)</w:t>
      </w:r>
      <w:r w:rsidR="00563B68" w:rsidRPr="00563B68">
        <w:rPr>
          <w:sz w:val="24"/>
          <w:szCs w:val="24"/>
        </w:rPr>
        <w:t xml:space="preserve"> </w:t>
      </w:r>
      <w:r w:rsidR="00563B68" w:rsidRPr="00240DA0">
        <w:rPr>
          <w:i/>
          <w:iCs/>
          <w:sz w:val="24"/>
          <w:szCs w:val="24"/>
        </w:rPr>
        <w:t>-- initial title</w:t>
      </w:r>
    </w:p>
    <w:p w14:paraId="50DF75D3" w14:textId="69CF33D1" w:rsidR="00563B68" w:rsidRDefault="00563B68" w:rsidP="00563B68">
      <w:pPr>
        <w:pStyle w:val="ListParagraph"/>
        <w:numPr>
          <w:ilvl w:val="0"/>
          <w:numId w:val="15"/>
        </w:numPr>
        <w:spacing w:after="360" w:line="240" w:lineRule="auto"/>
        <w:rPr>
          <w:sz w:val="24"/>
          <w:szCs w:val="24"/>
        </w:rPr>
      </w:pPr>
      <w:r w:rsidRPr="00563B68">
        <w:rPr>
          <w:sz w:val="24"/>
          <w:szCs w:val="24"/>
        </w:rPr>
        <w:t>The Transition to College: Voices from the Class of 2023</w:t>
      </w:r>
      <w:r>
        <w:rPr>
          <w:sz w:val="24"/>
          <w:szCs w:val="24"/>
        </w:rPr>
        <w:t xml:space="preserve"> (58 characters w/spaces)</w:t>
      </w:r>
    </w:p>
    <w:p w14:paraId="557726A4" w14:textId="362E6616" w:rsidR="00563B68" w:rsidRPr="005C2A69" w:rsidRDefault="00563B68" w:rsidP="005C2A69">
      <w:pPr>
        <w:pStyle w:val="ListParagraph"/>
        <w:numPr>
          <w:ilvl w:val="0"/>
          <w:numId w:val="15"/>
        </w:numPr>
        <w:spacing w:after="360" w:line="240" w:lineRule="auto"/>
        <w:rPr>
          <w:sz w:val="24"/>
          <w:szCs w:val="24"/>
        </w:rPr>
      </w:pPr>
      <w:r>
        <w:rPr>
          <w:sz w:val="24"/>
          <w:szCs w:val="24"/>
        </w:rPr>
        <w:t>The College Transition: Voices from the Class of 2023 (55 characters w/spaces)</w:t>
      </w:r>
    </w:p>
    <w:p w14:paraId="4DF004DD" w14:textId="105A5114" w:rsidR="00F51EE0" w:rsidRPr="00F7513B" w:rsidRDefault="00F51EE0" w:rsidP="00F7513B">
      <w:pPr>
        <w:spacing w:after="360" w:line="240" w:lineRule="auto"/>
        <w:rPr>
          <w:sz w:val="24"/>
          <w:szCs w:val="24"/>
        </w:rPr>
      </w:pPr>
      <w:commentRangeStart w:id="0"/>
      <w:r w:rsidRPr="00563B68">
        <w:rPr>
          <w:b/>
          <w:bCs/>
          <w:sz w:val="24"/>
          <w:szCs w:val="24"/>
        </w:rPr>
        <w:t>Author</w:t>
      </w:r>
      <w:r w:rsidR="00B46148" w:rsidRPr="00563B68">
        <w:rPr>
          <w:b/>
          <w:bCs/>
          <w:sz w:val="24"/>
          <w:szCs w:val="24"/>
        </w:rPr>
        <w:t>s</w:t>
      </w:r>
      <w:commentRangeEnd w:id="0"/>
      <w:r w:rsidR="00563B68">
        <w:rPr>
          <w:rStyle w:val="CommentReference"/>
        </w:rPr>
        <w:commentReference w:id="0"/>
      </w:r>
      <w:r w:rsidR="00D23A28" w:rsidRPr="00F7513B">
        <w:rPr>
          <w:sz w:val="24"/>
          <w:szCs w:val="24"/>
        </w:rPr>
        <w:t>:</w:t>
      </w:r>
      <w:r w:rsidR="00563B68">
        <w:rPr>
          <w:sz w:val="24"/>
          <w:szCs w:val="24"/>
        </w:rPr>
        <w:t xml:space="preserve"> Alexandria Hurtt, Michal Kurlaender, Christina Sun, and Baiyu Zhou</w:t>
      </w:r>
    </w:p>
    <w:p w14:paraId="11E5A943" w14:textId="015CACB4" w:rsidR="00B46148" w:rsidRPr="001B1CC4" w:rsidRDefault="00563B68" w:rsidP="00563B68">
      <w:pPr>
        <w:spacing w:after="360" w:line="240" w:lineRule="auto"/>
        <w:rPr>
          <w:sz w:val="24"/>
          <w:szCs w:val="24"/>
          <w:lang w:val="en"/>
        </w:rPr>
      </w:pPr>
      <w:r>
        <w:rPr>
          <w:b/>
          <w:bCs/>
          <w:sz w:val="24"/>
          <w:szCs w:val="24"/>
        </w:rPr>
        <w:t xml:space="preserve">Abstract </w:t>
      </w:r>
      <w:r w:rsidRPr="00563B68">
        <w:rPr>
          <w:sz w:val="24"/>
          <w:szCs w:val="24"/>
        </w:rPr>
        <w:t>(125 words):</w:t>
      </w:r>
      <w:r>
        <w:rPr>
          <w:sz w:val="24"/>
          <w:szCs w:val="24"/>
        </w:rPr>
        <w:t xml:space="preserve"> </w:t>
      </w:r>
      <w:r w:rsidRPr="00F32C58">
        <w:rPr>
          <w:sz w:val="24"/>
          <w:szCs w:val="24"/>
        </w:rPr>
        <w:t xml:space="preserve">This report </w:t>
      </w:r>
      <w:r w:rsidR="005C6AE6" w:rsidRPr="00F32C58">
        <w:rPr>
          <w:sz w:val="24"/>
          <w:szCs w:val="24"/>
          <w:lang w:val="en"/>
        </w:rPr>
        <w:t xml:space="preserve">centers the schooling experiences of the </w:t>
      </w:r>
      <w:r w:rsidR="00F32C58" w:rsidRPr="00F32C58">
        <w:rPr>
          <w:sz w:val="24"/>
          <w:szCs w:val="24"/>
          <w:lang w:val="en"/>
        </w:rPr>
        <w:t>California high school graduating</w:t>
      </w:r>
      <w:r w:rsidR="005C6AE6" w:rsidRPr="00F32C58">
        <w:rPr>
          <w:sz w:val="24"/>
          <w:szCs w:val="24"/>
          <w:lang w:val="en"/>
        </w:rPr>
        <w:t xml:space="preserve"> class of </w:t>
      </w:r>
      <w:r w:rsidR="00F32C58" w:rsidRPr="00F32C58">
        <w:rPr>
          <w:sz w:val="24"/>
          <w:szCs w:val="24"/>
          <w:lang w:val="en"/>
        </w:rPr>
        <w:t>2023</w:t>
      </w:r>
      <w:r w:rsidR="005C6AE6" w:rsidRPr="00F32C58">
        <w:rPr>
          <w:sz w:val="24"/>
          <w:szCs w:val="24"/>
          <w:lang w:val="en"/>
        </w:rPr>
        <w:t>, offering insights into their preparation, plans, and concerns about college prior to enrollment</w:t>
      </w:r>
      <w:r w:rsidR="005C2A69" w:rsidRPr="00F32C58">
        <w:rPr>
          <w:sz w:val="24"/>
          <w:szCs w:val="24"/>
          <w:lang w:val="en"/>
        </w:rPr>
        <w:t xml:space="preserve">. Drawing on </w:t>
      </w:r>
      <w:r w:rsidR="005C2A69" w:rsidRPr="00A44CD4">
        <w:rPr>
          <w:rFonts w:ascii="Calibri" w:eastAsia="Calibri" w:hAnsi="Calibri" w:cs="Calibri"/>
          <w:sz w:val="24"/>
          <w:szCs w:val="24"/>
          <w:lang w:val="en"/>
        </w:rPr>
        <w:t xml:space="preserve">results </w:t>
      </w:r>
      <w:r w:rsidR="007226C0">
        <w:rPr>
          <w:rFonts w:ascii="Calibri" w:eastAsia="Calibri" w:hAnsi="Calibri" w:cs="Calibri"/>
          <w:sz w:val="24"/>
          <w:szCs w:val="24"/>
          <w:lang w:val="en"/>
        </w:rPr>
        <w:t>from</w:t>
      </w:r>
      <w:r w:rsidR="005C2A69" w:rsidRPr="00A44CD4">
        <w:rPr>
          <w:rFonts w:ascii="Calibri" w:eastAsia="Calibri" w:hAnsi="Calibri" w:cs="Calibri"/>
          <w:sz w:val="24"/>
          <w:szCs w:val="24"/>
          <w:lang w:val="en"/>
        </w:rPr>
        <w:t xml:space="preserve"> a large-scale survey of college</w:t>
      </w:r>
      <w:r w:rsidR="00F32C58" w:rsidRPr="00F32C58">
        <w:rPr>
          <w:rFonts w:ascii="Calibri" w:eastAsia="Calibri" w:hAnsi="Calibri" w:cs="Calibri"/>
          <w:sz w:val="24"/>
          <w:szCs w:val="24"/>
          <w:lang w:val="en"/>
        </w:rPr>
        <w:t xml:space="preserve">-going high school students, </w:t>
      </w:r>
      <w:r w:rsidR="00F32C58" w:rsidRPr="00F32C58">
        <w:rPr>
          <w:sz w:val="24"/>
          <w:szCs w:val="24"/>
          <w:lang w:val="en"/>
        </w:rPr>
        <w:t>findings reveal</w:t>
      </w:r>
      <w:r w:rsidR="005C6AE6" w:rsidRPr="00F32C58">
        <w:rPr>
          <w:sz w:val="24"/>
          <w:szCs w:val="24"/>
          <w:lang w:val="en"/>
        </w:rPr>
        <w:t xml:space="preserve"> important </w:t>
      </w:r>
      <w:r w:rsidR="00F32C58" w:rsidRPr="00F32C58">
        <w:rPr>
          <w:sz w:val="24"/>
          <w:szCs w:val="24"/>
          <w:lang w:val="en"/>
        </w:rPr>
        <w:t>variation in</w:t>
      </w:r>
      <w:r w:rsidR="005C6AE6" w:rsidRPr="00F32C58">
        <w:rPr>
          <w:sz w:val="24"/>
          <w:szCs w:val="24"/>
          <w:lang w:val="en"/>
        </w:rPr>
        <w:t xml:space="preserve"> students’ </w:t>
      </w:r>
      <w:r w:rsidR="00F32C58" w:rsidRPr="00F32C58">
        <w:rPr>
          <w:sz w:val="24"/>
          <w:szCs w:val="24"/>
          <w:lang w:val="en"/>
        </w:rPr>
        <w:t xml:space="preserve">secondary school </w:t>
      </w:r>
      <w:r w:rsidR="005C6AE6" w:rsidRPr="00F32C58">
        <w:rPr>
          <w:sz w:val="24"/>
          <w:szCs w:val="24"/>
          <w:lang w:val="en"/>
        </w:rPr>
        <w:t>experiences</w:t>
      </w:r>
      <w:r w:rsidR="00F32C58">
        <w:rPr>
          <w:sz w:val="24"/>
          <w:szCs w:val="24"/>
          <w:lang w:val="en"/>
        </w:rPr>
        <w:t xml:space="preserve"> and </w:t>
      </w:r>
      <w:r w:rsidR="007226C0">
        <w:rPr>
          <w:sz w:val="24"/>
          <w:szCs w:val="24"/>
          <w:lang w:val="en"/>
        </w:rPr>
        <w:t xml:space="preserve">their </w:t>
      </w:r>
      <w:r w:rsidR="00F32C58">
        <w:rPr>
          <w:sz w:val="24"/>
          <w:szCs w:val="24"/>
          <w:lang w:val="en"/>
        </w:rPr>
        <w:t>plans for college</w:t>
      </w:r>
      <w:r w:rsidR="00F32C58" w:rsidRPr="00F32C58">
        <w:rPr>
          <w:sz w:val="24"/>
          <w:szCs w:val="24"/>
          <w:lang w:val="en"/>
        </w:rPr>
        <w:t>, particularly</w:t>
      </w:r>
      <w:r w:rsidR="005C6AE6" w:rsidRPr="00F32C58">
        <w:rPr>
          <w:sz w:val="24"/>
          <w:szCs w:val="24"/>
          <w:lang w:val="en"/>
        </w:rPr>
        <w:t xml:space="preserve"> by </w:t>
      </w:r>
      <w:r w:rsidR="005C2A69" w:rsidRPr="00F32C58">
        <w:rPr>
          <w:sz w:val="24"/>
          <w:szCs w:val="24"/>
          <w:lang w:val="en"/>
        </w:rPr>
        <w:t>race/ethnicity and gender identity</w:t>
      </w:r>
      <w:r w:rsidR="00F32C58">
        <w:rPr>
          <w:sz w:val="24"/>
          <w:szCs w:val="24"/>
          <w:lang w:val="en"/>
        </w:rPr>
        <w:t xml:space="preserve">. As </w:t>
      </w:r>
      <w:r w:rsidR="001B1CC4">
        <w:rPr>
          <w:sz w:val="24"/>
          <w:szCs w:val="24"/>
          <w:lang w:val="en"/>
        </w:rPr>
        <w:t>students’</w:t>
      </w:r>
      <w:r w:rsidR="00F32C58">
        <w:rPr>
          <w:sz w:val="24"/>
          <w:szCs w:val="24"/>
          <w:lang w:val="en"/>
        </w:rPr>
        <w:t xml:space="preserve"> experiences </w:t>
      </w:r>
      <w:r w:rsidR="00F32C58" w:rsidRPr="00F32C58">
        <w:rPr>
          <w:sz w:val="24"/>
          <w:szCs w:val="24"/>
          <w:lang w:val="en"/>
        </w:rPr>
        <w:t>in high school academically, socially, and emotionally color concerns about their college futures</w:t>
      </w:r>
      <w:r w:rsidR="00F32C58">
        <w:rPr>
          <w:sz w:val="24"/>
          <w:szCs w:val="24"/>
          <w:lang w:val="en"/>
        </w:rPr>
        <w:t xml:space="preserve">, these results </w:t>
      </w:r>
      <w:r w:rsidR="00F32C58" w:rsidRPr="00F32C58">
        <w:rPr>
          <w:sz w:val="24"/>
          <w:szCs w:val="24"/>
          <w:lang w:val="en"/>
        </w:rPr>
        <w:t>represent an important marker of what college-going may look like for future graduating cohorts</w:t>
      </w:r>
      <w:r w:rsidR="00F32C58">
        <w:rPr>
          <w:sz w:val="24"/>
          <w:szCs w:val="24"/>
          <w:lang w:val="en"/>
        </w:rPr>
        <w:t xml:space="preserve"> and enable</w:t>
      </w:r>
      <w:r w:rsidR="001B1CC4">
        <w:rPr>
          <w:sz w:val="24"/>
          <w:szCs w:val="24"/>
          <w:lang w:val="en"/>
        </w:rPr>
        <w:t xml:space="preserve"> policymakers and practitioners to </w:t>
      </w:r>
      <w:r w:rsidR="00F32C58" w:rsidRPr="00F32C58">
        <w:rPr>
          <w:sz w:val="24"/>
          <w:szCs w:val="24"/>
          <w:lang w:val="en"/>
        </w:rPr>
        <w:t xml:space="preserve">better understand the context of </w:t>
      </w:r>
      <w:r w:rsidR="001B1CC4">
        <w:rPr>
          <w:sz w:val="24"/>
          <w:szCs w:val="24"/>
          <w:lang w:val="en"/>
        </w:rPr>
        <w:t>students’</w:t>
      </w:r>
      <w:r w:rsidR="00F32C58" w:rsidRPr="00F32C58">
        <w:rPr>
          <w:sz w:val="24"/>
          <w:szCs w:val="24"/>
          <w:lang w:val="en"/>
        </w:rPr>
        <w:t xml:space="preserve"> postsecondary decisions</w:t>
      </w:r>
      <w:r w:rsidR="001B1CC4">
        <w:rPr>
          <w:sz w:val="24"/>
          <w:szCs w:val="24"/>
          <w:lang w:val="en"/>
        </w:rPr>
        <w:t>.</w:t>
      </w:r>
    </w:p>
    <w:p w14:paraId="77063CCF" w14:textId="1F4E0105" w:rsidR="006D48C2" w:rsidRPr="006D48C2" w:rsidRDefault="00B46148" w:rsidP="006D48C2">
      <w:pPr>
        <w:spacing w:after="360" w:line="240" w:lineRule="auto"/>
        <w:rPr>
          <w:rFonts w:cstheme="minorHAnsi"/>
          <w:sz w:val="24"/>
          <w:szCs w:val="24"/>
        </w:rPr>
      </w:pPr>
      <w:r w:rsidRPr="006D48C2">
        <w:rPr>
          <w:rFonts w:cstheme="minorHAnsi"/>
          <w:b/>
          <w:bCs/>
          <w:sz w:val="24"/>
          <w:szCs w:val="24"/>
        </w:rPr>
        <w:t>Acknowledgements</w:t>
      </w:r>
      <w:r w:rsidR="00563B68" w:rsidRPr="006D48C2">
        <w:rPr>
          <w:rFonts w:cstheme="minorHAnsi"/>
          <w:sz w:val="24"/>
          <w:szCs w:val="24"/>
        </w:rPr>
        <w:t xml:space="preserve">: </w:t>
      </w:r>
      <w:r w:rsidR="006D48C2" w:rsidRPr="006D48C2">
        <w:rPr>
          <w:rFonts w:eastAsia="Times New Roman" w:cstheme="minorHAnsi"/>
          <w:color w:val="000000"/>
          <w:sz w:val="24"/>
          <w:szCs w:val="24"/>
          <w:shd w:val="clear" w:color="auto" w:fill="FFFFFF"/>
        </w:rPr>
        <w:t>The authors are</w:t>
      </w:r>
      <w:r w:rsidR="006D48C2" w:rsidRPr="006D48C2">
        <w:rPr>
          <w:rFonts w:eastAsia="Times New Roman" w:cstheme="minorHAnsi"/>
          <w:color w:val="000000"/>
          <w:sz w:val="24"/>
          <w:szCs w:val="24"/>
          <w:shd w:val="clear" w:color="auto" w:fill="FFFFFF"/>
        </w:rPr>
        <w:t xml:space="preserve"> grateful to </w:t>
      </w:r>
      <w:r w:rsidR="006D48C2" w:rsidRPr="006D48C2">
        <w:rPr>
          <w:rFonts w:eastAsia="Times New Roman" w:cstheme="minorHAnsi"/>
          <w:color w:val="000000"/>
          <w:sz w:val="24"/>
          <w:szCs w:val="24"/>
          <w:shd w:val="clear" w:color="auto" w:fill="FFFFFF"/>
        </w:rPr>
        <w:t>Scott Carrell</w:t>
      </w:r>
      <w:r w:rsidR="006D48C2" w:rsidRPr="006D48C2">
        <w:rPr>
          <w:rFonts w:eastAsia="Times New Roman" w:cstheme="minorHAnsi"/>
          <w:color w:val="000000"/>
          <w:sz w:val="24"/>
          <w:szCs w:val="24"/>
          <w:shd w:val="clear" w:color="auto" w:fill="FFFFFF"/>
        </w:rPr>
        <w:t>,</w:t>
      </w:r>
      <w:r w:rsidR="006D48C2" w:rsidRPr="006D48C2">
        <w:rPr>
          <w:rFonts w:eastAsia="Times New Roman" w:cstheme="minorHAnsi"/>
          <w:color w:val="000000"/>
          <w:sz w:val="24"/>
          <w:szCs w:val="24"/>
          <w:shd w:val="clear" w:color="auto" w:fill="FFFFFF"/>
        </w:rPr>
        <w:t xml:space="preserve"> Elizabeth Friedmann, Paco Martorell, and</w:t>
      </w:r>
      <w:r w:rsidR="006D48C2" w:rsidRPr="006D48C2">
        <w:rPr>
          <w:rFonts w:eastAsia="Times New Roman" w:cstheme="minorHAnsi"/>
          <w:color w:val="000000"/>
          <w:sz w:val="24"/>
          <w:szCs w:val="24"/>
          <w:shd w:val="clear" w:color="auto" w:fill="FFFFFF"/>
        </w:rPr>
        <w:t xml:space="preserve"> Sherrie Reed</w:t>
      </w:r>
      <w:r w:rsidR="006D48C2" w:rsidRPr="006D48C2">
        <w:rPr>
          <w:rFonts w:eastAsia="Times New Roman" w:cstheme="minorHAnsi"/>
          <w:color w:val="000000"/>
          <w:sz w:val="24"/>
          <w:szCs w:val="24"/>
          <w:shd w:val="clear" w:color="auto" w:fill="FFFFFF"/>
        </w:rPr>
        <w:t xml:space="preserve"> for their expertise and support in the construction of the survey, data analysis and visualization, and review of findings. </w:t>
      </w:r>
      <w:r w:rsidR="006D48C2" w:rsidRPr="006D48C2">
        <w:rPr>
          <w:rFonts w:eastAsia="Times New Roman" w:cstheme="minorHAnsi"/>
          <w:color w:val="000000"/>
          <w:sz w:val="24"/>
          <w:szCs w:val="24"/>
          <w:shd w:val="clear" w:color="auto" w:fill="FFFFFF"/>
        </w:rPr>
        <w:t xml:space="preserve">The research was supported by the </w:t>
      </w:r>
      <w:r w:rsidR="006D48C2" w:rsidRPr="006D48C2">
        <w:rPr>
          <w:rFonts w:eastAsia="Times New Roman" w:cstheme="minorHAnsi"/>
          <w:color w:val="000000"/>
          <w:sz w:val="24"/>
          <w:szCs w:val="24"/>
          <w:shd w:val="clear" w:color="auto" w:fill="FFFFFF"/>
        </w:rPr>
        <w:t xml:space="preserve">College Futures Foundation and conducted in partnership with the California Student Aid Commission. </w:t>
      </w:r>
      <w:r w:rsidR="006D48C2" w:rsidRPr="006D48C2">
        <w:rPr>
          <w:rFonts w:eastAsia="Times New Roman" w:cstheme="minorHAnsi"/>
          <w:color w:val="000000"/>
          <w:sz w:val="24"/>
          <w:szCs w:val="24"/>
          <w:shd w:val="clear" w:color="auto" w:fill="FFFFFF"/>
        </w:rPr>
        <w:t>The California Education Lab at the University of California, Davis</w:t>
      </w:r>
      <w:r w:rsidR="006D48C2" w:rsidRPr="006D48C2">
        <w:rPr>
          <w:rFonts w:eastAsia="Times New Roman" w:cstheme="minorHAnsi"/>
          <w:color w:val="000000"/>
          <w:sz w:val="24"/>
          <w:szCs w:val="24"/>
          <w:shd w:val="clear" w:color="auto" w:fill="FFFFFF"/>
        </w:rPr>
        <w:t xml:space="preserve"> and Policy Analysis for California Education are </w:t>
      </w:r>
      <w:r w:rsidR="006D48C2" w:rsidRPr="006D48C2">
        <w:rPr>
          <w:rFonts w:eastAsia="Times New Roman" w:cstheme="minorHAnsi"/>
          <w:color w:val="000000"/>
          <w:sz w:val="24"/>
          <w:szCs w:val="24"/>
          <w:shd w:val="clear" w:color="auto" w:fill="FFFFFF"/>
        </w:rPr>
        <w:t xml:space="preserve">also thankful for </w:t>
      </w:r>
      <w:r w:rsidR="006D48C2" w:rsidRPr="006D48C2">
        <w:rPr>
          <w:rFonts w:eastAsia="Times New Roman" w:cstheme="minorHAnsi"/>
          <w:color w:val="000000"/>
          <w:sz w:val="24"/>
          <w:szCs w:val="24"/>
          <w:shd w:val="clear" w:color="auto" w:fill="FFFFFF"/>
        </w:rPr>
        <w:t xml:space="preserve">research dissemination </w:t>
      </w:r>
      <w:r w:rsidR="006D48C2" w:rsidRPr="006D48C2">
        <w:rPr>
          <w:rFonts w:eastAsia="Times New Roman" w:cstheme="minorHAnsi"/>
          <w:color w:val="000000"/>
          <w:sz w:val="24"/>
          <w:szCs w:val="24"/>
          <w:shd w:val="clear" w:color="auto" w:fill="FFFFFF"/>
        </w:rPr>
        <w:t xml:space="preserve">support </w:t>
      </w:r>
      <w:r w:rsidR="006D48C2" w:rsidRPr="006D48C2">
        <w:rPr>
          <w:rFonts w:eastAsia="Times New Roman" w:cstheme="minorHAnsi"/>
          <w:color w:val="000000"/>
          <w:sz w:val="24"/>
          <w:szCs w:val="24"/>
          <w:shd w:val="clear" w:color="auto" w:fill="FFFFFF"/>
        </w:rPr>
        <w:t xml:space="preserve">from </w:t>
      </w:r>
      <w:r w:rsidR="006D48C2" w:rsidRPr="006D48C2">
        <w:rPr>
          <w:rFonts w:eastAsia="Times New Roman" w:cstheme="minorHAnsi"/>
          <w:color w:val="000000"/>
          <w:sz w:val="24"/>
          <w:szCs w:val="24"/>
          <w:shd w:val="clear" w:color="auto" w:fill="FFFFFF"/>
        </w:rPr>
        <w:t xml:space="preserve">the </w:t>
      </w:r>
      <w:r w:rsidR="006D48C2" w:rsidRPr="006D48C2">
        <w:rPr>
          <w:rFonts w:eastAsia="Times New Roman" w:cstheme="minorHAnsi"/>
          <w:color w:val="000000"/>
          <w:sz w:val="24"/>
          <w:szCs w:val="24"/>
          <w:shd w:val="clear" w:color="auto" w:fill="FFFFFF"/>
        </w:rPr>
        <w:t>Bill and Melinda Gates</w:t>
      </w:r>
      <w:r w:rsidR="006D48C2" w:rsidRPr="006D48C2">
        <w:rPr>
          <w:rFonts w:eastAsia="Times New Roman" w:cstheme="minorHAnsi"/>
          <w:color w:val="000000"/>
          <w:sz w:val="24"/>
          <w:szCs w:val="24"/>
          <w:shd w:val="clear" w:color="auto" w:fill="FFFFFF"/>
        </w:rPr>
        <w:t xml:space="preserve"> Foundation. The findings and conclusions here are those of the authors alone and do not necessarily reflect the positions or policies of the funders</w:t>
      </w:r>
      <w:r w:rsidR="006D48C2" w:rsidRPr="006D48C2">
        <w:rPr>
          <w:rFonts w:eastAsia="Times New Roman" w:cstheme="minorHAnsi"/>
          <w:color w:val="000000"/>
          <w:sz w:val="24"/>
          <w:szCs w:val="24"/>
          <w:shd w:val="clear" w:color="auto" w:fill="FFFFFF"/>
        </w:rPr>
        <w:t xml:space="preserve"> </w:t>
      </w:r>
      <w:r w:rsidR="006D48C2" w:rsidRPr="006D48C2">
        <w:rPr>
          <w:rFonts w:eastAsia="Times New Roman" w:cstheme="minorHAnsi"/>
          <w:color w:val="000000"/>
          <w:sz w:val="24"/>
          <w:szCs w:val="24"/>
          <w:shd w:val="clear" w:color="auto" w:fill="FFFFFF"/>
        </w:rPr>
        <w:t>or of</w:t>
      </w:r>
      <w:r w:rsidR="006D48C2" w:rsidRPr="006D48C2">
        <w:rPr>
          <w:rFonts w:eastAsia="Times New Roman" w:cstheme="minorHAnsi"/>
          <w:color w:val="000000"/>
          <w:sz w:val="24"/>
          <w:szCs w:val="24"/>
          <w:shd w:val="clear" w:color="auto" w:fill="FFFFFF"/>
        </w:rPr>
        <w:t xml:space="preserve"> the </w:t>
      </w:r>
      <w:r w:rsidR="006D48C2" w:rsidRPr="006D48C2">
        <w:rPr>
          <w:rFonts w:eastAsia="Times New Roman" w:cstheme="minorHAnsi"/>
          <w:color w:val="000000"/>
          <w:sz w:val="24"/>
          <w:szCs w:val="24"/>
          <w:shd w:val="clear" w:color="auto" w:fill="FFFFFF"/>
        </w:rPr>
        <w:t>California Student Aid Commission.</w:t>
      </w:r>
    </w:p>
    <w:p w14:paraId="329B1FD2" w14:textId="3B78E745" w:rsidR="00B46148" w:rsidRPr="00A9101A" w:rsidRDefault="00B46148" w:rsidP="00B46148">
      <w:pPr>
        <w:spacing w:after="360" w:line="240" w:lineRule="auto"/>
        <w:rPr>
          <w:sz w:val="24"/>
          <w:szCs w:val="24"/>
        </w:rPr>
      </w:pPr>
    </w:p>
    <w:p w14:paraId="042082C6" w14:textId="77777777" w:rsidR="00B46148" w:rsidRDefault="00B46148">
      <w:pPr>
        <w:rPr>
          <w:sz w:val="24"/>
          <w:szCs w:val="24"/>
        </w:rPr>
      </w:pPr>
      <w:r>
        <w:rPr>
          <w:sz w:val="24"/>
          <w:szCs w:val="24"/>
        </w:rPr>
        <w:br w:type="page"/>
      </w:r>
    </w:p>
    <w:p w14:paraId="6E45A458" w14:textId="77777777" w:rsidR="00B46148" w:rsidRPr="00716A24" w:rsidRDefault="00B46148" w:rsidP="00DB5466">
      <w:pPr>
        <w:pStyle w:val="PACESubhead1"/>
      </w:pPr>
      <w:r w:rsidRPr="00716A24">
        <w:lastRenderedPageBreak/>
        <w:t>Executive Summary</w:t>
      </w:r>
    </w:p>
    <w:p w14:paraId="3E3CE9E6" w14:textId="01263276" w:rsidR="009B284A" w:rsidRDefault="009B284A" w:rsidP="007226C0">
      <w:pPr>
        <w:pStyle w:val="PACEBody"/>
        <w:rPr>
          <w:lang w:val="en"/>
        </w:rPr>
      </w:pPr>
      <w:r w:rsidRPr="00A44CD4">
        <w:rPr>
          <w:lang w:val="en"/>
        </w:rPr>
        <w:t xml:space="preserve">The high school graduating class of 2023 represents yet another cohort of students for whom schooling was marked by unprecedented disruption, characterized by extended remote learning at the onset of high school due to a global pandemic. As such, </w:t>
      </w:r>
      <w:r w:rsidR="007226C0">
        <w:rPr>
          <w:lang w:val="en"/>
        </w:rPr>
        <w:t>w</w:t>
      </w:r>
      <w:r w:rsidR="007226C0" w:rsidRPr="00240DA0">
        <w:rPr>
          <w:lang w:val="en"/>
        </w:rPr>
        <w:t xml:space="preserve">e </w:t>
      </w:r>
      <w:r w:rsidR="007226C0">
        <w:rPr>
          <w:lang w:val="en"/>
        </w:rPr>
        <w:t>surveyed these</w:t>
      </w:r>
      <w:r w:rsidR="007226C0" w:rsidRPr="00240DA0">
        <w:rPr>
          <w:lang w:val="en"/>
        </w:rPr>
        <w:t xml:space="preserve"> students about their high school experiences, the support they received, their academic interests, and their concerns about college given the ways the pandemic may have shaped their educational trajectories.</w:t>
      </w:r>
      <w:r w:rsidR="007226C0">
        <w:rPr>
          <w:lang w:val="en"/>
        </w:rPr>
        <w:t xml:space="preserve"> </w:t>
      </w:r>
      <w:r w:rsidRPr="00240DA0">
        <w:rPr>
          <w:lang w:val="en"/>
        </w:rPr>
        <w:t xml:space="preserve">This report </w:t>
      </w:r>
      <w:r>
        <w:rPr>
          <w:lang w:val="en"/>
        </w:rPr>
        <w:t xml:space="preserve">thus </w:t>
      </w:r>
      <w:r w:rsidRPr="00240DA0">
        <w:rPr>
          <w:lang w:val="en"/>
        </w:rPr>
        <w:t>summarizes findings from a</w:t>
      </w:r>
      <w:r w:rsidR="007226C0">
        <w:rPr>
          <w:lang w:val="en"/>
        </w:rPr>
        <w:t xml:space="preserve"> </w:t>
      </w:r>
      <w:r w:rsidRPr="00240DA0">
        <w:rPr>
          <w:lang w:val="en"/>
        </w:rPr>
        <w:t xml:space="preserve">survey distributed to </w:t>
      </w:r>
      <w:r>
        <w:rPr>
          <w:lang w:val="en"/>
        </w:rPr>
        <w:t xml:space="preserve">over 9,200 college-going </w:t>
      </w:r>
      <w:r w:rsidRPr="00240DA0">
        <w:rPr>
          <w:lang w:val="en"/>
        </w:rPr>
        <w:t xml:space="preserve">California high school seniors </w:t>
      </w:r>
      <w:r>
        <w:rPr>
          <w:lang w:val="en"/>
        </w:rPr>
        <w:t>that</w:t>
      </w:r>
      <w:r w:rsidRPr="00240DA0">
        <w:rPr>
          <w:lang w:val="en"/>
        </w:rPr>
        <w:t xml:space="preserve"> submitted </w:t>
      </w:r>
      <w:r w:rsidR="001C4670">
        <w:rPr>
          <w:lang w:val="en"/>
        </w:rPr>
        <w:t xml:space="preserve">financial aid applications for 2023-24 </w:t>
      </w:r>
      <w:r w:rsidR="006B7964">
        <w:rPr>
          <w:lang w:val="en"/>
        </w:rPr>
        <w:t>to</w:t>
      </w:r>
      <w:r>
        <w:rPr>
          <w:lang w:val="en"/>
        </w:rPr>
        <w:t xml:space="preserve"> </w:t>
      </w:r>
      <w:r w:rsidRPr="00240DA0">
        <w:rPr>
          <w:lang w:val="en"/>
        </w:rPr>
        <w:t xml:space="preserve">offer insight into </w:t>
      </w:r>
      <w:r w:rsidR="001C4670">
        <w:rPr>
          <w:lang w:val="en"/>
        </w:rPr>
        <w:t>their</w:t>
      </w:r>
      <w:r w:rsidRPr="00240DA0">
        <w:rPr>
          <w:lang w:val="en"/>
        </w:rPr>
        <w:t xml:space="preserve"> preparation, plans, and concerns about college. </w:t>
      </w:r>
      <w:r>
        <w:rPr>
          <w:lang w:val="en"/>
        </w:rPr>
        <w:t xml:space="preserve">Results reveal </w:t>
      </w:r>
      <w:r w:rsidRPr="00240DA0">
        <w:rPr>
          <w:lang w:val="en"/>
        </w:rPr>
        <w:t>important perspectives about students’ experiences and how those differ by a variety of characteristics</w:t>
      </w:r>
      <w:r w:rsidR="001C4670">
        <w:rPr>
          <w:lang w:val="en"/>
        </w:rPr>
        <w:t>. Specifically, we find:</w:t>
      </w:r>
    </w:p>
    <w:p w14:paraId="488A8CFA" w14:textId="77777777" w:rsidR="001C4670" w:rsidRPr="001C4670" w:rsidRDefault="001C4670" w:rsidP="006B7964">
      <w:pPr>
        <w:pStyle w:val="PACEBody"/>
        <w:numPr>
          <w:ilvl w:val="0"/>
          <w:numId w:val="16"/>
        </w:numPr>
        <w:spacing w:after="0"/>
        <w:ind w:left="1080"/>
        <w:contextualSpacing/>
        <w:rPr>
          <w:bCs/>
          <w:i/>
          <w:lang w:val="en"/>
        </w:rPr>
      </w:pPr>
      <w:r w:rsidRPr="001C4670">
        <w:rPr>
          <w:bCs/>
          <w:lang w:val="en"/>
        </w:rPr>
        <w:t>Although nearly 85 percent of recent California high school graduates had a positive academic experience, this experience differed across student groups.</w:t>
      </w:r>
    </w:p>
    <w:p w14:paraId="611F0B20" w14:textId="77777777" w:rsidR="001C4670" w:rsidRPr="001C4670" w:rsidRDefault="001C4670" w:rsidP="006B7964">
      <w:pPr>
        <w:pStyle w:val="PACEBody"/>
        <w:numPr>
          <w:ilvl w:val="0"/>
          <w:numId w:val="16"/>
        </w:numPr>
        <w:spacing w:after="0"/>
        <w:ind w:left="1080"/>
        <w:contextualSpacing/>
        <w:rPr>
          <w:bCs/>
        </w:rPr>
      </w:pPr>
      <w:r w:rsidRPr="001C4670">
        <w:rPr>
          <w:bCs/>
          <w:lang w:val="en"/>
        </w:rPr>
        <w:t>Seniors were less likely to view their social experience in high school as positive, with wide variation evident across gender identity.</w:t>
      </w:r>
    </w:p>
    <w:p w14:paraId="147D962D" w14:textId="501B0DD8" w:rsidR="001C4670" w:rsidRPr="001C4670" w:rsidRDefault="001C4670" w:rsidP="006B7964">
      <w:pPr>
        <w:pStyle w:val="PACEBody"/>
        <w:numPr>
          <w:ilvl w:val="0"/>
          <w:numId w:val="16"/>
        </w:numPr>
        <w:spacing w:after="0"/>
        <w:ind w:left="1080"/>
        <w:contextualSpacing/>
        <w:rPr>
          <w:bCs/>
          <w:lang w:val="en"/>
        </w:rPr>
      </w:pPr>
      <w:r w:rsidRPr="001C4670">
        <w:rPr>
          <w:bCs/>
          <w:lang w:val="en"/>
        </w:rPr>
        <w:t>Students of color and gender variant students were more likely to be bullied or harassed at least once in their final year of high school compared to their counterparts.</w:t>
      </w:r>
      <w:r w:rsidR="006B7964">
        <w:rPr>
          <w:bCs/>
          <w:lang w:val="en"/>
        </w:rPr>
        <w:t xml:space="preserve"> </w:t>
      </w:r>
      <w:r w:rsidRPr="001C4670">
        <w:rPr>
          <w:bCs/>
          <w:lang w:val="en"/>
        </w:rPr>
        <w:t xml:space="preserve">Among </w:t>
      </w:r>
      <w:r w:rsidR="006B7964">
        <w:rPr>
          <w:bCs/>
          <w:lang w:val="en"/>
        </w:rPr>
        <w:t>these students</w:t>
      </w:r>
      <w:r w:rsidRPr="001C4670">
        <w:rPr>
          <w:bCs/>
          <w:lang w:val="en"/>
        </w:rPr>
        <w:t xml:space="preserve">, most believed they were targets because of their race/ethnicity and/or gender identity. </w:t>
      </w:r>
    </w:p>
    <w:p w14:paraId="3C848F18" w14:textId="1297E381" w:rsidR="001C4670" w:rsidRPr="001C4670" w:rsidRDefault="006B7964" w:rsidP="006B7964">
      <w:pPr>
        <w:pStyle w:val="PACEBody"/>
        <w:numPr>
          <w:ilvl w:val="0"/>
          <w:numId w:val="16"/>
        </w:numPr>
        <w:spacing w:after="0"/>
        <w:ind w:left="1080"/>
        <w:contextualSpacing/>
      </w:pPr>
      <w:r w:rsidRPr="001C4670">
        <w:t>Most</w:t>
      </w:r>
      <w:r w:rsidR="001C4670" w:rsidRPr="001C4670">
        <w:t xml:space="preserve"> seniors felt that teachers and staff cared about their future, although fewer students were satisfied with the college advising they received.</w:t>
      </w:r>
    </w:p>
    <w:p w14:paraId="447253BA" w14:textId="77777777" w:rsidR="001C4670" w:rsidRPr="001C4670" w:rsidRDefault="001C4670" w:rsidP="006B7964">
      <w:pPr>
        <w:pStyle w:val="PACEBody"/>
        <w:numPr>
          <w:ilvl w:val="0"/>
          <w:numId w:val="16"/>
        </w:numPr>
        <w:spacing w:after="0"/>
        <w:ind w:left="1080"/>
        <w:contextualSpacing/>
      </w:pPr>
      <w:r w:rsidRPr="001C4670">
        <w:t xml:space="preserve">One-fifth of the seniors surveyed felt prepared for college; yet, just about as many were unsure of their readiness. </w:t>
      </w:r>
    </w:p>
    <w:p w14:paraId="3ECB5EAC" w14:textId="77777777" w:rsidR="001C4670" w:rsidRPr="001C4670" w:rsidRDefault="001C4670" w:rsidP="006B7964">
      <w:pPr>
        <w:pStyle w:val="PACEBody"/>
        <w:numPr>
          <w:ilvl w:val="0"/>
          <w:numId w:val="16"/>
        </w:numPr>
        <w:spacing w:after="0"/>
        <w:ind w:left="1080"/>
        <w:contextualSpacing/>
      </w:pPr>
      <w:r w:rsidRPr="001C4670">
        <w:t>Over 37 percent of students planned to enroll in community college—a rate about 15 percentage points higher than those planning to attend one of the state’s four-year public universities.</w:t>
      </w:r>
    </w:p>
    <w:p w14:paraId="1AFBBFF5" w14:textId="77777777" w:rsidR="001C4670" w:rsidRPr="001C4670" w:rsidRDefault="001C4670" w:rsidP="006B7964">
      <w:pPr>
        <w:pStyle w:val="PACEBody"/>
        <w:numPr>
          <w:ilvl w:val="0"/>
          <w:numId w:val="16"/>
        </w:numPr>
        <w:spacing w:after="0"/>
        <w:ind w:left="1080"/>
        <w:contextualSpacing/>
      </w:pPr>
      <w:r w:rsidRPr="001C4670">
        <w:t>Engineering, natural sciences, and health sciences were the most popular majors the graduating class of 2023 intended to pursue.</w:t>
      </w:r>
    </w:p>
    <w:p w14:paraId="3D7E0E6D" w14:textId="77777777" w:rsidR="001C4670" w:rsidRPr="001C4670" w:rsidRDefault="001C4670" w:rsidP="006B7964">
      <w:pPr>
        <w:pStyle w:val="PACEBody"/>
        <w:numPr>
          <w:ilvl w:val="0"/>
          <w:numId w:val="16"/>
        </w:numPr>
        <w:spacing w:after="0"/>
        <w:ind w:left="1080"/>
        <w:contextualSpacing/>
      </w:pPr>
      <w:r w:rsidRPr="001C4670">
        <w:t>Nearly 60 percent of students planned to enroll in at least one online college course in the fall.</w:t>
      </w:r>
    </w:p>
    <w:p w14:paraId="0FA0383D" w14:textId="439E45E4" w:rsidR="00D04B50" w:rsidRDefault="001C4670" w:rsidP="006B7964">
      <w:pPr>
        <w:pStyle w:val="PACEBody"/>
        <w:numPr>
          <w:ilvl w:val="0"/>
          <w:numId w:val="16"/>
        </w:numPr>
        <w:spacing w:after="0"/>
        <w:ind w:left="1080"/>
        <w:contextualSpacing/>
      </w:pPr>
      <w:r w:rsidRPr="001C4670">
        <w:t>Of those that expressed the most concerns about college, students reported apprehension about their academic performance and finding community amongst their peers.</w:t>
      </w:r>
    </w:p>
    <w:p w14:paraId="27FCAF2F" w14:textId="77777777" w:rsidR="006B7964" w:rsidRDefault="006B7964" w:rsidP="006B7964">
      <w:pPr>
        <w:pStyle w:val="PACEBody"/>
        <w:spacing w:after="0"/>
        <w:contextualSpacing/>
      </w:pPr>
    </w:p>
    <w:p w14:paraId="7ACF77C2" w14:textId="5797AA8E" w:rsidR="006B7964" w:rsidRPr="007226C0" w:rsidRDefault="006B7964" w:rsidP="006B7964">
      <w:pPr>
        <w:pStyle w:val="PACEBody"/>
      </w:pPr>
      <w:r w:rsidRPr="007226C0">
        <w:rPr>
          <w:lang w:val="en"/>
        </w:rPr>
        <w:t>This work presents</w:t>
      </w:r>
      <w:r w:rsidRPr="00A44CD4">
        <w:rPr>
          <w:lang w:val="en"/>
        </w:rPr>
        <w:t xml:space="preserve"> varying perspectives about </w:t>
      </w:r>
      <w:r w:rsidRPr="007226C0">
        <w:rPr>
          <w:lang w:val="en"/>
        </w:rPr>
        <w:t>students’</w:t>
      </w:r>
      <w:r w:rsidRPr="00A44CD4">
        <w:rPr>
          <w:lang w:val="en"/>
        </w:rPr>
        <w:t xml:space="preserve"> high </w:t>
      </w:r>
      <w:r w:rsidRPr="007226C0">
        <w:rPr>
          <w:lang w:val="en"/>
        </w:rPr>
        <w:t xml:space="preserve">school </w:t>
      </w:r>
      <w:r w:rsidRPr="00A44CD4">
        <w:rPr>
          <w:lang w:val="en"/>
        </w:rPr>
        <w:t xml:space="preserve">experiences and their college hopes and </w:t>
      </w:r>
      <w:r w:rsidR="00EB7FB2" w:rsidRPr="007226C0">
        <w:rPr>
          <w:lang w:val="en"/>
        </w:rPr>
        <w:t>concerns</w:t>
      </w:r>
      <w:r w:rsidRPr="00A44CD4">
        <w:rPr>
          <w:lang w:val="en"/>
        </w:rPr>
        <w:t xml:space="preserve">. </w:t>
      </w:r>
      <w:r w:rsidR="00EB7FB2" w:rsidRPr="007226C0">
        <w:rPr>
          <w:lang w:val="en"/>
        </w:rPr>
        <w:t xml:space="preserve">As students’ experiences </w:t>
      </w:r>
      <w:r w:rsidR="00EB7FB2" w:rsidRPr="00F32C58">
        <w:rPr>
          <w:lang w:val="en"/>
        </w:rPr>
        <w:t>in high school color concerns about their college futures</w:t>
      </w:r>
      <w:r w:rsidR="00EB7FB2" w:rsidRPr="007226C0">
        <w:rPr>
          <w:lang w:val="en"/>
        </w:rPr>
        <w:t xml:space="preserve">, these results </w:t>
      </w:r>
      <w:r w:rsidR="00EB7FB2" w:rsidRPr="00F32C58">
        <w:rPr>
          <w:lang w:val="en"/>
        </w:rPr>
        <w:t>represent an important marker of what college-going may look like for future cohorts</w:t>
      </w:r>
      <w:r w:rsidR="00EB7FB2" w:rsidRPr="007226C0">
        <w:rPr>
          <w:lang w:val="en"/>
        </w:rPr>
        <w:t xml:space="preserve"> and enable policymakers and practitioners to better understand the context of students’ postsecondary decisions.</w:t>
      </w:r>
    </w:p>
    <w:p w14:paraId="109A43FB" w14:textId="18A70CE5" w:rsidR="00D04B50" w:rsidRPr="00C47EEB" w:rsidRDefault="00240DA0" w:rsidP="00DB5466">
      <w:pPr>
        <w:pStyle w:val="PACESubhead1"/>
      </w:pPr>
      <w:r>
        <w:lastRenderedPageBreak/>
        <w:t>Introduction</w:t>
      </w:r>
    </w:p>
    <w:p w14:paraId="4F80916A" w14:textId="1B3704E2" w:rsidR="00240DA0" w:rsidRPr="00240DA0" w:rsidRDefault="00240DA0" w:rsidP="00240DA0">
      <w:pPr>
        <w:pStyle w:val="PACEBody"/>
        <w:rPr>
          <w:lang w:val="en"/>
        </w:rPr>
      </w:pPr>
      <w:r w:rsidRPr="00240DA0">
        <w:rPr>
          <w:lang w:val="en"/>
        </w:rPr>
        <w:t>The transition from high school to college can be challenging for students as they begin to navigate both new academic and social environments, with many juggling substantial work and family obligations while in school. This past fall, nearly two-thirds of California high school graduates started college.</w:t>
      </w:r>
      <w:r w:rsidRPr="00240DA0">
        <w:rPr>
          <w:vertAlign w:val="superscript"/>
          <w:lang w:val="en"/>
        </w:rPr>
        <w:footnoteReference w:id="1"/>
      </w:r>
      <w:r w:rsidRPr="00240DA0">
        <w:rPr>
          <w:lang w:val="en"/>
        </w:rPr>
        <w:t xml:space="preserve"> Given the COVID-19 pandemic, these students spent a significant portion of their early high school years (9th and 10th grade) learning remotely. This report summarizes the findings from a May 2023 survey distributed to California high school seniors who submitted either the Free Application for Federal Student Aid (FAFSA) or the California Dream Act Application (CADAA). We asked students in the high school graduating class of 2023 about their high school experiences, the support they received in preparing for college, their academic interests, and their concerns about college given their unprecedented disruptions in the start of their high school years and the ways the pandemic may have shaped their educational trajectories.</w:t>
      </w:r>
    </w:p>
    <w:p w14:paraId="223A1267" w14:textId="62261E83" w:rsidR="00240DA0" w:rsidRDefault="00240DA0" w:rsidP="00240DA0">
      <w:pPr>
        <w:pStyle w:val="PACEBody"/>
      </w:pPr>
      <w:r w:rsidRPr="00240DA0">
        <w:rPr>
          <w:lang w:val="en"/>
        </w:rPr>
        <w:t>In order to better understand the context of the postsecondary decisions of students on the cusp of college matriculation, this work centers the schooling experiences of the most recent graduating class of California high school seniors, offering insights into their preparation, plans, and concerns about college prior to enrollment.</w:t>
      </w:r>
      <w:r w:rsidRPr="00240DA0">
        <w:rPr>
          <w:vertAlign w:val="superscript"/>
          <w:lang w:val="en"/>
        </w:rPr>
        <w:footnoteReference w:id="2"/>
      </w:r>
      <w:r w:rsidRPr="00240DA0">
        <w:rPr>
          <w:lang w:val="en"/>
        </w:rPr>
        <w:t xml:space="preserve"> Results illuminate important perspectives about students’ experiences and how those differ by a variety of characteristics. Overall, most students report positive academic experiences in high school. However, a positive academic experience did not always extend to one’s social experience, with nearly one-quarter of students reporting being bullied or harassed at least once in the past year. These experiences in part shape students’ preparation for college. In this case, while 21</w:t>
      </w:r>
      <w:r w:rsidR="00A44C53">
        <w:rPr>
          <w:lang w:val="en"/>
        </w:rPr>
        <w:t xml:space="preserve"> percent</w:t>
      </w:r>
      <w:r w:rsidRPr="00240DA0">
        <w:rPr>
          <w:lang w:val="en"/>
        </w:rPr>
        <w:t xml:space="preserve"> of students indicated that they felt prepared, just about as many reported they were unsure. Despite this uncertainty, students still planned to attend college in the fall, with most planning to enroll in a community college—a rate nearly 15 percentage points higher than those planning to attend one of the state’s four-year public universities. Students also expressed concerns about what to expect once enrolled in college, specifically their academic performance and whether they would find community amongst their peers. Across these domains, clear differences emerged by demographic characteristics, particularly race/ethnicity and gender identity.</w:t>
      </w:r>
    </w:p>
    <w:p w14:paraId="70AF815A" w14:textId="0A84863E" w:rsidR="00240DA0" w:rsidRPr="00240DA0" w:rsidRDefault="00240DA0" w:rsidP="00240DA0">
      <w:pPr>
        <w:pStyle w:val="PACESubhead2"/>
      </w:pPr>
      <w:r>
        <w:lastRenderedPageBreak/>
        <w:t xml:space="preserve">About the Survey </w:t>
      </w:r>
      <w:r w:rsidRPr="00240DA0">
        <w:rPr>
          <w:color w:val="FF0000"/>
          <w:highlight w:val="yellow"/>
          <w:u w:val="single"/>
          <w:lang w:val="en"/>
        </w:rPr>
        <w:t>[</w:t>
      </w:r>
      <w:r>
        <w:rPr>
          <w:color w:val="FF0000"/>
          <w:highlight w:val="yellow"/>
          <w:u w:val="single"/>
          <w:lang w:val="en"/>
        </w:rPr>
        <w:t xml:space="preserve">Call Out </w:t>
      </w:r>
      <w:r w:rsidRPr="00240DA0">
        <w:rPr>
          <w:color w:val="FF0000"/>
          <w:highlight w:val="yellow"/>
          <w:u w:val="single"/>
          <w:lang w:val="en"/>
        </w:rPr>
        <w:t>Box on Survey Data]</w:t>
      </w:r>
    </w:p>
    <w:p w14:paraId="2CFD8134" w14:textId="14378E01" w:rsidR="00240DA0" w:rsidRPr="00240DA0" w:rsidRDefault="00240DA0" w:rsidP="00240DA0">
      <w:pPr>
        <w:pStyle w:val="PACEBody"/>
        <w:rPr>
          <w:color w:val="4472C4" w:themeColor="accent5"/>
          <w:lang w:val="en"/>
        </w:rPr>
      </w:pPr>
      <w:r w:rsidRPr="00240DA0">
        <w:rPr>
          <w:color w:val="4472C4" w:themeColor="accent5"/>
          <w:lang w:val="en"/>
        </w:rPr>
        <w:t xml:space="preserve">This past spring, the California Education Lab at the University of California, Davis partnered with the California Student Aid Commission (CSAC) to launch a survey to document the experiences of high school seniors who intended to enroll in college. The web-based survey was sent to all high school seniors statewide who submitted federal and state financial aid applications for the 2023-24 academic year. As this was the first year that high school students were required to submit a FAFSA, financial aid applicants may be more representative of the broader population of the graduating class than previous cohorts. </w:t>
      </w:r>
    </w:p>
    <w:p w14:paraId="392B786E" w14:textId="19B13843" w:rsidR="00240DA0" w:rsidRPr="00240DA0" w:rsidRDefault="00240DA0" w:rsidP="00240DA0">
      <w:pPr>
        <w:pStyle w:val="PACEBody"/>
        <w:rPr>
          <w:color w:val="4472C4" w:themeColor="accent5"/>
          <w:lang w:val="en"/>
        </w:rPr>
      </w:pPr>
      <w:r w:rsidRPr="00240DA0">
        <w:rPr>
          <w:color w:val="4472C4" w:themeColor="accent5"/>
          <w:lang w:val="en"/>
        </w:rPr>
        <w:t xml:space="preserve">Through Likert-scale survey questions, students reported on varying dimensions of their high school experience and plans for the future. Additionally, in responses to open-ended questions, students described in their own words the challenges and excitements about college they anticipated prior to matriculation. In this report, we present data on the approximately 9,200 survey respondents who indicated that they planned to enroll in college in fall 2023. We also capture the differences in student experience by self-reported race/ethnicity, gender, and parental education levels. We focus here on findings from the largest subgroups in each of these categories. This follows our prior reports, which document the obstacles college students faced during the pandemic and the great uncertainty high school students expressed about their college futures. </w:t>
      </w:r>
    </w:p>
    <w:p w14:paraId="708EF06C" w14:textId="619DE3D5" w:rsidR="00240DA0" w:rsidRPr="00240DA0" w:rsidRDefault="00240DA0" w:rsidP="00240DA0">
      <w:pPr>
        <w:pStyle w:val="PACEBody"/>
        <w:rPr>
          <w:color w:val="4472C4" w:themeColor="accent5"/>
        </w:rPr>
      </w:pPr>
      <w:r w:rsidRPr="00240DA0">
        <w:rPr>
          <w:color w:val="4472C4" w:themeColor="accent5"/>
          <w:lang w:val="en"/>
        </w:rPr>
        <w:t>Although the low response rate (4</w:t>
      </w:r>
      <w:r w:rsidR="00A44C53">
        <w:rPr>
          <w:color w:val="4472C4" w:themeColor="accent5"/>
          <w:lang w:val="en"/>
        </w:rPr>
        <w:t xml:space="preserve"> percent</w:t>
      </w:r>
      <w:r w:rsidRPr="00240DA0">
        <w:rPr>
          <w:color w:val="4472C4" w:themeColor="accent5"/>
          <w:lang w:val="en"/>
        </w:rPr>
        <w:t>) limits the generalization of these findings to the broader population of high school seniors, the large sample size of respondents (over 9,000 students) nevertheless affords broad diversity in student response. We compare the characteristics of survey respondents to the population of FAFSA submitters (the population from which these respondents were drawn), and to the characteristics of the overall population of the high school seniors of 2023 (see Note on Table 1).</w:t>
      </w:r>
    </w:p>
    <w:p w14:paraId="5EF63C94" w14:textId="4CA0A53B" w:rsidR="00240DA0" w:rsidRPr="006776E5" w:rsidRDefault="00240DA0" w:rsidP="00240DA0">
      <w:pPr>
        <w:pStyle w:val="PACESubhead2"/>
      </w:pPr>
      <w:r w:rsidRPr="006776E5">
        <w:t>S</w:t>
      </w:r>
      <w:r>
        <w:t>ample Characteristics</w:t>
      </w:r>
    </w:p>
    <w:p w14:paraId="6159982B" w14:textId="0FBEA550" w:rsidR="00D04B50" w:rsidRDefault="00240DA0" w:rsidP="005C6AE6">
      <w:pPr>
        <w:pStyle w:val="PACEBody"/>
        <w:rPr>
          <w:b/>
          <w:lang w:val="en"/>
        </w:rPr>
      </w:pPr>
      <w:r w:rsidRPr="00240DA0">
        <w:rPr>
          <w:lang w:val="en"/>
        </w:rPr>
        <w:t>Table 1 includes the demographic characteristics of our analytical sample by race, gender, and parental education.</w:t>
      </w:r>
      <w:r w:rsidRPr="00240DA0">
        <w:rPr>
          <w:vertAlign w:val="superscript"/>
          <w:lang w:val="en"/>
        </w:rPr>
        <w:footnoteReference w:id="3"/>
      </w:r>
      <w:r w:rsidRPr="00240DA0">
        <w:rPr>
          <w:lang w:val="en"/>
        </w:rPr>
        <w:t xml:space="preserve"> Survey respondents were more likely to be Latinx (39.8</w:t>
      </w:r>
      <w:r w:rsidR="00A44C53">
        <w:rPr>
          <w:lang w:val="en"/>
        </w:rPr>
        <w:t xml:space="preserve"> percent</w:t>
      </w:r>
      <w:r w:rsidRPr="00240DA0">
        <w:rPr>
          <w:lang w:val="en"/>
        </w:rPr>
        <w:t>), cisgender women (44</w:t>
      </w:r>
      <w:r w:rsidR="00A44C53">
        <w:rPr>
          <w:lang w:val="en"/>
        </w:rPr>
        <w:t xml:space="preserve"> percent</w:t>
      </w:r>
      <w:r w:rsidRPr="00240DA0">
        <w:rPr>
          <w:lang w:val="en"/>
        </w:rPr>
        <w:t>), and have parents that had earned a high school diploma (16.7</w:t>
      </w:r>
      <w:r w:rsidR="00A44C53">
        <w:rPr>
          <w:lang w:val="en"/>
        </w:rPr>
        <w:t xml:space="preserve"> percent</w:t>
      </w:r>
      <w:r w:rsidRPr="00240DA0">
        <w:rPr>
          <w:lang w:val="en"/>
        </w:rPr>
        <w:t>). Despite this, we do note that the level of parent education is more evenly distributed, with about 14</w:t>
      </w:r>
      <w:r w:rsidR="00A44C53">
        <w:rPr>
          <w:lang w:val="en"/>
        </w:rPr>
        <w:t xml:space="preserve"> percent</w:t>
      </w:r>
      <w:r w:rsidRPr="00240DA0">
        <w:rPr>
          <w:lang w:val="en"/>
        </w:rPr>
        <w:t xml:space="preserve"> of students reporting their parents did not complete high school or earned at least a bachelor’s degree, respectively. </w:t>
      </w:r>
    </w:p>
    <w:p w14:paraId="53EC760D" w14:textId="77777777" w:rsidR="005C6AE6" w:rsidRPr="005C6AE6" w:rsidRDefault="005C6AE6" w:rsidP="005C6AE6">
      <w:pPr>
        <w:pStyle w:val="PACEBody"/>
        <w:rPr>
          <w:b/>
          <w:lang w:val="en"/>
        </w:rPr>
      </w:pPr>
    </w:p>
    <w:p w14:paraId="452F90D6" w14:textId="5055BCD6" w:rsidR="00D04B50" w:rsidRPr="00473872" w:rsidRDefault="00910569" w:rsidP="0041706F">
      <w:pPr>
        <w:pStyle w:val="PACEBodyNoIndent"/>
      </w:pPr>
      <w:commentRangeStart w:id="1"/>
      <w:r>
        <w:rPr>
          <w:b/>
        </w:rPr>
        <w:lastRenderedPageBreak/>
        <w:t>Table</w:t>
      </w:r>
      <w:r w:rsidR="00D04B50" w:rsidRPr="00473872">
        <w:rPr>
          <w:b/>
        </w:rPr>
        <w:t xml:space="preserve"> 1.</w:t>
      </w:r>
      <w:r w:rsidR="00D04B50" w:rsidRPr="00473872">
        <w:t xml:space="preserve"> </w:t>
      </w:r>
      <w:r>
        <w:t xml:space="preserve">Descriptive Statistics of Survey Sample </w:t>
      </w:r>
      <w:commentRangeEnd w:id="1"/>
      <w:r w:rsidR="00C935D2">
        <w:rPr>
          <w:rStyle w:val="CommentReference"/>
          <w:rFonts w:asciiTheme="minorHAnsi" w:eastAsiaTheme="minorHAnsi" w:hAnsiTheme="minorHAnsi" w:cstheme="minorBidi"/>
          <w:bCs w:val="0"/>
        </w:rPr>
        <w:commentReference w:id="1"/>
      </w:r>
    </w:p>
    <w:tbl>
      <w:tblPr>
        <w:tblW w:w="7700" w:type="dxa"/>
        <w:tblLook w:val="04A0" w:firstRow="1" w:lastRow="0" w:firstColumn="1" w:lastColumn="0" w:noHBand="0" w:noVBand="1"/>
      </w:tblPr>
      <w:tblGrid>
        <w:gridCol w:w="340"/>
        <w:gridCol w:w="4560"/>
        <w:gridCol w:w="1360"/>
        <w:gridCol w:w="1440"/>
      </w:tblGrid>
      <w:tr w:rsidR="00C935D2" w:rsidRPr="00C935D2" w14:paraId="3AA4BEFA" w14:textId="77777777" w:rsidTr="00C935D2">
        <w:trPr>
          <w:trHeight w:val="300"/>
        </w:trPr>
        <w:tc>
          <w:tcPr>
            <w:tcW w:w="340" w:type="dxa"/>
            <w:tcBorders>
              <w:top w:val="nil"/>
              <w:left w:val="nil"/>
              <w:bottom w:val="nil"/>
              <w:right w:val="nil"/>
            </w:tcBorders>
            <w:shd w:val="clear" w:color="auto" w:fill="auto"/>
            <w:noWrap/>
            <w:vAlign w:val="bottom"/>
            <w:hideMark/>
          </w:tcPr>
          <w:p w14:paraId="393926C6" w14:textId="77777777" w:rsidR="00C935D2" w:rsidRPr="00C935D2" w:rsidRDefault="00C935D2" w:rsidP="00C935D2">
            <w:pPr>
              <w:spacing w:after="0" w:line="240" w:lineRule="auto"/>
              <w:rPr>
                <w:rFonts w:ascii="Times New Roman" w:eastAsia="Times New Roman" w:hAnsi="Times New Roman" w:cs="Times New Roman"/>
                <w:sz w:val="24"/>
                <w:szCs w:val="24"/>
              </w:rPr>
            </w:pPr>
          </w:p>
        </w:tc>
        <w:tc>
          <w:tcPr>
            <w:tcW w:w="4560" w:type="dxa"/>
            <w:tcBorders>
              <w:top w:val="nil"/>
              <w:left w:val="nil"/>
              <w:bottom w:val="nil"/>
              <w:right w:val="nil"/>
            </w:tcBorders>
            <w:shd w:val="clear" w:color="auto" w:fill="auto"/>
            <w:noWrap/>
            <w:vAlign w:val="bottom"/>
            <w:hideMark/>
          </w:tcPr>
          <w:p w14:paraId="60913B7E" w14:textId="77777777" w:rsidR="00C935D2" w:rsidRPr="00C935D2" w:rsidRDefault="00C935D2" w:rsidP="00C935D2">
            <w:pPr>
              <w:spacing w:after="0" w:line="240" w:lineRule="auto"/>
              <w:rPr>
                <w:rFonts w:ascii="Times New Roman" w:eastAsia="Times New Roman" w:hAnsi="Times New Roman" w:cs="Times New Roman"/>
                <w:sz w:val="20"/>
                <w:szCs w:val="20"/>
              </w:rPr>
            </w:pPr>
          </w:p>
        </w:tc>
        <w:tc>
          <w:tcPr>
            <w:tcW w:w="2800" w:type="dxa"/>
            <w:gridSpan w:val="2"/>
            <w:tcBorders>
              <w:top w:val="nil"/>
              <w:left w:val="nil"/>
              <w:bottom w:val="single" w:sz="4" w:space="0" w:color="auto"/>
              <w:right w:val="nil"/>
            </w:tcBorders>
            <w:shd w:val="clear" w:color="auto" w:fill="auto"/>
            <w:vAlign w:val="bottom"/>
            <w:hideMark/>
          </w:tcPr>
          <w:p w14:paraId="3EA42824" w14:textId="77777777" w:rsidR="00C935D2" w:rsidRPr="00C935D2" w:rsidRDefault="00C935D2" w:rsidP="00C935D2">
            <w:pPr>
              <w:spacing w:after="0" w:line="240" w:lineRule="auto"/>
              <w:jc w:val="center"/>
              <w:rPr>
                <w:rFonts w:ascii="Calibri" w:eastAsia="Times New Roman" w:hAnsi="Calibri" w:cs="Calibri"/>
                <w:b/>
                <w:bCs/>
              </w:rPr>
            </w:pPr>
            <w:r w:rsidRPr="00C935D2">
              <w:rPr>
                <w:rFonts w:ascii="Calibri" w:eastAsia="Times New Roman" w:hAnsi="Calibri" w:cs="Calibri"/>
                <w:b/>
                <w:bCs/>
              </w:rPr>
              <w:t>Survey Respondents</w:t>
            </w:r>
          </w:p>
        </w:tc>
      </w:tr>
      <w:tr w:rsidR="00C935D2" w:rsidRPr="00C935D2" w14:paraId="0E5EFC7C" w14:textId="77777777" w:rsidTr="00C935D2">
        <w:trPr>
          <w:trHeight w:val="520"/>
        </w:trPr>
        <w:tc>
          <w:tcPr>
            <w:tcW w:w="340" w:type="dxa"/>
            <w:tcBorders>
              <w:top w:val="nil"/>
              <w:left w:val="nil"/>
              <w:bottom w:val="single" w:sz="4" w:space="0" w:color="auto"/>
              <w:right w:val="nil"/>
            </w:tcBorders>
            <w:shd w:val="clear" w:color="auto" w:fill="auto"/>
            <w:noWrap/>
            <w:vAlign w:val="bottom"/>
            <w:hideMark/>
          </w:tcPr>
          <w:p w14:paraId="5D3F44C0"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c>
          <w:tcPr>
            <w:tcW w:w="4560" w:type="dxa"/>
            <w:tcBorders>
              <w:top w:val="nil"/>
              <w:left w:val="nil"/>
              <w:bottom w:val="single" w:sz="4" w:space="0" w:color="auto"/>
              <w:right w:val="nil"/>
            </w:tcBorders>
            <w:shd w:val="clear" w:color="auto" w:fill="auto"/>
            <w:noWrap/>
            <w:vAlign w:val="bottom"/>
            <w:hideMark/>
          </w:tcPr>
          <w:p w14:paraId="5F3D61F9" w14:textId="77777777" w:rsidR="00C935D2" w:rsidRPr="00C935D2" w:rsidRDefault="00C935D2" w:rsidP="00C935D2">
            <w:pPr>
              <w:spacing w:after="0" w:line="240" w:lineRule="auto"/>
              <w:jc w:val="right"/>
              <w:rPr>
                <w:rFonts w:ascii="Calibri" w:eastAsia="Times New Roman" w:hAnsi="Calibri" w:cs="Calibri"/>
                <w:b/>
                <w:bCs/>
              </w:rPr>
            </w:pPr>
            <w:r w:rsidRPr="00C935D2">
              <w:rPr>
                <w:rFonts w:ascii="Calibri" w:eastAsia="Times New Roman" w:hAnsi="Calibri" w:cs="Calibri"/>
                <w:b/>
                <w:bCs/>
              </w:rPr>
              <w:t> </w:t>
            </w:r>
          </w:p>
        </w:tc>
        <w:tc>
          <w:tcPr>
            <w:tcW w:w="1360" w:type="dxa"/>
            <w:tcBorders>
              <w:top w:val="nil"/>
              <w:left w:val="nil"/>
              <w:bottom w:val="single" w:sz="4" w:space="0" w:color="auto"/>
              <w:right w:val="nil"/>
            </w:tcBorders>
            <w:shd w:val="clear" w:color="auto" w:fill="auto"/>
            <w:vAlign w:val="bottom"/>
            <w:hideMark/>
          </w:tcPr>
          <w:p w14:paraId="50E480B2" w14:textId="77777777" w:rsidR="00C935D2" w:rsidRPr="00C935D2" w:rsidRDefault="00C935D2" w:rsidP="00C935D2">
            <w:pPr>
              <w:spacing w:after="0" w:line="240" w:lineRule="auto"/>
              <w:jc w:val="center"/>
              <w:rPr>
                <w:rFonts w:ascii="Calibri" w:eastAsia="Times New Roman" w:hAnsi="Calibri" w:cs="Calibri"/>
                <w:b/>
                <w:bCs/>
              </w:rPr>
            </w:pPr>
            <w:r w:rsidRPr="00C935D2">
              <w:rPr>
                <w:rFonts w:ascii="Calibri" w:eastAsia="Times New Roman" w:hAnsi="Calibri" w:cs="Calibri"/>
                <w:b/>
                <w:bCs/>
              </w:rPr>
              <w:t>N</w:t>
            </w:r>
          </w:p>
        </w:tc>
        <w:tc>
          <w:tcPr>
            <w:tcW w:w="1440" w:type="dxa"/>
            <w:tcBorders>
              <w:top w:val="nil"/>
              <w:left w:val="nil"/>
              <w:bottom w:val="single" w:sz="4" w:space="0" w:color="auto"/>
              <w:right w:val="nil"/>
            </w:tcBorders>
            <w:shd w:val="clear" w:color="auto" w:fill="auto"/>
            <w:noWrap/>
            <w:vAlign w:val="bottom"/>
            <w:hideMark/>
          </w:tcPr>
          <w:p w14:paraId="692A1470" w14:textId="77777777" w:rsidR="00C935D2" w:rsidRPr="00C935D2" w:rsidRDefault="00C935D2" w:rsidP="00C935D2">
            <w:pPr>
              <w:spacing w:after="0" w:line="240" w:lineRule="auto"/>
              <w:jc w:val="center"/>
              <w:rPr>
                <w:rFonts w:ascii="Calibri" w:eastAsia="Times New Roman" w:hAnsi="Calibri" w:cs="Calibri"/>
                <w:b/>
                <w:bCs/>
              </w:rPr>
            </w:pPr>
            <w:r w:rsidRPr="00C935D2">
              <w:rPr>
                <w:rFonts w:ascii="Calibri" w:eastAsia="Times New Roman" w:hAnsi="Calibri" w:cs="Calibri"/>
                <w:b/>
                <w:bCs/>
              </w:rPr>
              <w:t xml:space="preserve">Percent </w:t>
            </w:r>
          </w:p>
        </w:tc>
      </w:tr>
      <w:tr w:rsidR="00C935D2" w:rsidRPr="00C935D2" w14:paraId="5D0B12C5" w14:textId="77777777" w:rsidTr="00C935D2">
        <w:trPr>
          <w:trHeight w:val="380"/>
        </w:trPr>
        <w:tc>
          <w:tcPr>
            <w:tcW w:w="4900" w:type="dxa"/>
            <w:gridSpan w:val="2"/>
            <w:tcBorders>
              <w:top w:val="single" w:sz="4" w:space="0" w:color="auto"/>
              <w:left w:val="nil"/>
              <w:bottom w:val="single" w:sz="4" w:space="0" w:color="auto"/>
              <w:right w:val="nil"/>
            </w:tcBorders>
            <w:shd w:val="clear" w:color="auto" w:fill="auto"/>
            <w:noWrap/>
            <w:vAlign w:val="bottom"/>
            <w:hideMark/>
          </w:tcPr>
          <w:p w14:paraId="6D08D4D2"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Total respondents</w:t>
            </w:r>
          </w:p>
        </w:tc>
        <w:tc>
          <w:tcPr>
            <w:tcW w:w="1360" w:type="dxa"/>
            <w:tcBorders>
              <w:top w:val="nil"/>
              <w:left w:val="nil"/>
              <w:bottom w:val="single" w:sz="4" w:space="0" w:color="auto"/>
              <w:right w:val="nil"/>
            </w:tcBorders>
            <w:shd w:val="clear" w:color="auto" w:fill="auto"/>
            <w:noWrap/>
            <w:vAlign w:val="bottom"/>
            <w:hideMark/>
          </w:tcPr>
          <w:p w14:paraId="06D969D7"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single" w:sz="4" w:space="0" w:color="auto"/>
              <w:right w:val="nil"/>
            </w:tcBorders>
            <w:shd w:val="clear" w:color="000000" w:fill="000000"/>
            <w:noWrap/>
            <w:vAlign w:val="bottom"/>
            <w:hideMark/>
          </w:tcPr>
          <w:p w14:paraId="5DBDFFCC"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r>
      <w:tr w:rsidR="00C935D2" w:rsidRPr="00C935D2" w14:paraId="7B4A2FFA" w14:textId="77777777" w:rsidTr="00C935D2">
        <w:trPr>
          <w:trHeight w:val="340"/>
        </w:trPr>
        <w:tc>
          <w:tcPr>
            <w:tcW w:w="4900" w:type="dxa"/>
            <w:gridSpan w:val="2"/>
            <w:tcBorders>
              <w:top w:val="nil"/>
              <w:left w:val="nil"/>
              <w:bottom w:val="nil"/>
              <w:right w:val="nil"/>
            </w:tcBorders>
            <w:shd w:val="clear" w:color="000000" w:fill="E7E6E6"/>
            <w:noWrap/>
            <w:vAlign w:val="bottom"/>
            <w:hideMark/>
          </w:tcPr>
          <w:p w14:paraId="0CDBEB5B"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Race/ethnicity</w:t>
            </w:r>
          </w:p>
        </w:tc>
        <w:tc>
          <w:tcPr>
            <w:tcW w:w="1360" w:type="dxa"/>
            <w:tcBorders>
              <w:top w:val="nil"/>
              <w:left w:val="nil"/>
              <w:bottom w:val="nil"/>
              <w:right w:val="nil"/>
            </w:tcBorders>
            <w:shd w:val="clear" w:color="000000" w:fill="E7E6E6"/>
            <w:vAlign w:val="bottom"/>
            <w:hideMark/>
          </w:tcPr>
          <w:p w14:paraId="6BE0C917" w14:textId="77777777" w:rsidR="00C935D2" w:rsidRPr="00C935D2" w:rsidRDefault="00C935D2" w:rsidP="00C935D2">
            <w:pPr>
              <w:spacing w:after="0" w:line="240" w:lineRule="auto"/>
              <w:jc w:val="center"/>
              <w:rPr>
                <w:rFonts w:ascii="Calibri" w:eastAsia="Times New Roman" w:hAnsi="Calibri" w:cs="Calibri"/>
                <w:b/>
                <w:bCs/>
              </w:rPr>
            </w:pPr>
            <w:r w:rsidRPr="00C935D2">
              <w:rPr>
                <w:rFonts w:ascii="Calibri" w:eastAsia="Times New Roman" w:hAnsi="Calibri" w:cs="Calibri"/>
                <w:b/>
                <w:bCs/>
              </w:rPr>
              <w:t> </w:t>
            </w:r>
          </w:p>
        </w:tc>
        <w:tc>
          <w:tcPr>
            <w:tcW w:w="1440" w:type="dxa"/>
            <w:tcBorders>
              <w:top w:val="nil"/>
              <w:left w:val="nil"/>
              <w:bottom w:val="nil"/>
              <w:right w:val="nil"/>
            </w:tcBorders>
            <w:shd w:val="clear" w:color="000000" w:fill="E7E6E6"/>
            <w:noWrap/>
            <w:vAlign w:val="bottom"/>
            <w:hideMark/>
          </w:tcPr>
          <w:p w14:paraId="298F58B0"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r>
      <w:tr w:rsidR="00C935D2" w:rsidRPr="00C935D2" w14:paraId="16DE88E4" w14:textId="77777777" w:rsidTr="00C935D2">
        <w:trPr>
          <w:trHeight w:val="300"/>
        </w:trPr>
        <w:tc>
          <w:tcPr>
            <w:tcW w:w="340" w:type="dxa"/>
            <w:tcBorders>
              <w:top w:val="nil"/>
              <w:left w:val="nil"/>
              <w:bottom w:val="nil"/>
              <w:right w:val="nil"/>
            </w:tcBorders>
            <w:shd w:val="clear" w:color="auto" w:fill="auto"/>
            <w:noWrap/>
            <w:vAlign w:val="bottom"/>
            <w:hideMark/>
          </w:tcPr>
          <w:p w14:paraId="681F7411" w14:textId="77777777" w:rsidR="00C935D2" w:rsidRPr="00C935D2" w:rsidRDefault="00C935D2" w:rsidP="00C935D2">
            <w:pPr>
              <w:spacing w:after="0" w:line="240" w:lineRule="auto"/>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19B49FE6"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American Indian/Alaskan Native/Pacific Islander</w:t>
            </w:r>
          </w:p>
        </w:tc>
        <w:tc>
          <w:tcPr>
            <w:tcW w:w="1360" w:type="dxa"/>
            <w:tcBorders>
              <w:top w:val="nil"/>
              <w:left w:val="nil"/>
              <w:bottom w:val="nil"/>
              <w:right w:val="nil"/>
            </w:tcBorders>
            <w:shd w:val="clear" w:color="auto" w:fill="auto"/>
            <w:noWrap/>
            <w:vAlign w:val="bottom"/>
            <w:hideMark/>
          </w:tcPr>
          <w:p w14:paraId="4166E75D" w14:textId="77777777" w:rsidR="00C935D2" w:rsidRPr="00C935D2" w:rsidRDefault="00C935D2" w:rsidP="00C935D2">
            <w:pPr>
              <w:spacing w:after="0" w:line="240" w:lineRule="auto"/>
              <w:rPr>
                <w:rFonts w:ascii="Calibri" w:eastAsia="Times New Roman" w:hAnsi="Calibri" w:cs="Calibri"/>
                <w:b/>
                <w:bCs/>
              </w:rPr>
            </w:pPr>
          </w:p>
        </w:tc>
        <w:tc>
          <w:tcPr>
            <w:tcW w:w="1440" w:type="dxa"/>
            <w:tcBorders>
              <w:top w:val="nil"/>
              <w:left w:val="nil"/>
              <w:bottom w:val="nil"/>
              <w:right w:val="nil"/>
            </w:tcBorders>
            <w:shd w:val="clear" w:color="auto" w:fill="auto"/>
            <w:noWrap/>
            <w:vAlign w:val="bottom"/>
            <w:hideMark/>
          </w:tcPr>
          <w:p w14:paraId="23C6A617"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2.42</w:t>
            </w:r>
          </w:p>
        </w:tc>
      </w:tr>
      <w:tr w:rsidR="00C935D2" w:rsidRPr="00C935D2" w14:paraId="0AEFE1B1" w14:textId="77777777" w:rsidTr="00C935D2">
        <w:trPr>
          <w:trHeight w:val="300"/>
        </w:trPr>
        <w:tc>
          <w:tcPr>
            <w:tcW w:w="340" w:type="dxa"/>
            <w:tcBorders>
              <w:top w:val="nil"/>
              <w:left w:val="nil"/>
              <w:bottom w:val="nil"/>
              <w:right w:val="nil"/>
            </w:tcBorders>
            <w:shd w:val="clear" w:color="auto" w:fill="auto"/>
            <w:noWrap/>
            <w:vAlign w:val="bottom"/>
            <w:hideMark/>
          </w:tcPr>
          <w:p w14:paraId="72363FB5"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2636FB64"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Asian</w:t>
            </w:r>
          </w:p>
        </w:tc>
        <w:tc>
          <w:tcPr>
            <w:tcW w:w="1360" w:type="dxa"/>
            <w:tcBorders>
              <w:top w:val="nil"/>
              <w:left w:val="nil"/>
              <w:bottom w:val="nil"/>
              <w:right w:val="nil"/>
            </w:tcBorders>
            <w:shd w:val="clear" w:color="auto" w:fill="auto"/>
            <w:noWrap/>
            <w:vAlign w:val="bottom"/>
            <w:hideMark/>
          </w:tcPr>
          <w:p w14:paraId="2656EFE4" w14:textId="77777777" w:rsidR="00C935D2" w:rsidRPr="00C935D2" w:rsidRDefault="00C935D2" w:rsidP="00C935D2">
            <w:pPr>
              <w:spacing w:after="0" w:line="240" w:lineRule="auto"/>
              <w:rPr>
                <w:rFonts w:ascii="Calibri" w:eastAsia="Times New Roman" w:hAnsi="Calibri" w:cs="Calibri"/>
                <w:b/>
                <w:bCs/>
              </w:rPr>
            </w:pPr>
          </w:p>
        </w:tc>
        <w:tc>
          <w:tcPr>
            <w:tcW w:w="1440" w:type="dxa"/>
            <w:tcBorders>
              <w:top w:val="nil"/>
              <w:left w:val="nil"/>
              <w:bottom w:val="nil"/>
              <w:right w:val="nil"/>
            </w:tcBorders>
            <w:shd w:val="clear" w:color="auto" w:fill="auto"/>
            <w:noWrap/>
            <w:vAlign w:val="bottom"/>
            <w:hideMark/>
          </w:tcPr>
          <w:p w14:paraId="703DB905"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11.38</w:t>
            </w:r>
          </w:p>
        </w:tc>
      </w:tr>
      <w:tr w:rsidR="00C935D2" w:rsidRPr="00C935D2" w14:paraId="1368E025" w14:textId="77777777" w:rsidTr="00C935D2">
        <w:trPr>
          <w:trHeight w:val="300"/>
        </w:trPr>
        <w:tc>
          <w:tcPr>
            <w:tcW w:w="340" w:type="dxa"/>
            <w:tcBorders>
              <w:top w:val="nil"/>
              <w:left w:val="nil"/>
              <w:bottom w:val="nil"/>
              <w:right w:val="nil"/>
            </w:tcBorders>
            <w:shd w:val="clear" w:color="auto" w:fill="auto"/>
            <w:noWrap/>
            <w:vAlign w:val="bottom"/>
            <w:hideMark/>
          </w:tcPr>
          <w:p w14:paraId="2FB1F3EE"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58E7C6E1"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Black/African American</w:t>
            </w:r>
          </w:p>
        </w:tc>
        <w:tc>
          <w:tcPr>
            <w:tcW w:w="1360" w:type="dxa"/>
            <w:tcBorders>
              <w:top w:val="nil"/>
              <w:left w:val="nil"/>
              <w:bottom w:val="nil"/>
              <w:right w:val="nil"/>
            </w:tcBorders>
            <w:shd w:val="clear" w:color="auto" w:fill="auto"/>
            <w:noWrap/>
            <w:vAlign w:val="bottom"/>
            <w:hideMark/>
          </w:tcPr>
          <w:p w14:paraId="4EC58246" w14:textId="77777777" w:rsidR="00C935D2" w:rsidRPr="00C935D2" w:rsidRDefault="00C935D2" w:rsidP="00C935D2">
            <w:pPr>
              <w:spacing w:after="0" w:line="240" w:lineRule="auto"/>
              <w:rPr>
                <w:rFonts w:ascii="Calibri" w:eastAsia="Times New Roman" w:hAnsi="Calibri" w:cs="Calibri"/>
                <w:b/>
                <w:bCs/>
              </w:rPr>
            </w:pPr>
          </w:p>
        </w:tc>
        <w:tc>
          <w:tcPr>
            <w:tcW w:w="1440" w:type="dxa"/>
            <w:tcBorders>
              <w:top w:val="nil"/>
              <w:left w:val="nil"/>
              <w:bottom w:val="nil"/>
              <w:right w:val="nil"/>
            </w:tcBorders>
            <w:shd w:val="clear" w:color="auto" w:fill="auto"/>
            <w:noWrap/>
            <w:vAlign w:val="bottom"/>
            <w:hideMark/>
          </w:tcPr>
          <w:p w14:paraId="0A239DC9"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5.47</w:t>
            </w:r>
          </w:p>
        </w:tc>
      </w:tr>
      <w:tr w:rsidR="00C935D2" w:rsidRPr="00C935D2" w14:paraId="4EBC6185" w14:textId="77777777" w:rsidTr="00C935D2">
        <w:trPr>
          <w:trHeight w:val="300"/>
        </w:trPr>
        <w:tc>
          <w:tcPr>
            <w:tcW w:w="340" w:type="dxa"/>
            <w:tcBorders>
              <w:top w:val="nil"/>
              <w:left w:val="nil"/>
              <w:bottom w:val="nil"/>
              <w:right w:val="nil"/>
            </w:tcBorders>
            <w:shd w:val="clear" w:color="auto" w:fill="auto"/>
            <w:noWrap/>
            <w:vAlign w:val="bottom"/>
            <w:hideMark/>
          </w:tcPr>
          <w:p w14:paraId="396BA0CB"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71044BCF"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Hispanic/Latinx</w:t>
            </w:r>
          </w:p>
        </w:tc>
        <w:tc>
          <w:tcPr>
            <w:tcW w:w="1360" w:type="dxa"/>
            <w:tcBorders>
              <w:top w:val="nil"/>
              <w:left w:val="nil"/>
              <w:bottom w:val="nil"/>
              <w:right w:val="nil"/>
            </w:tcBorders>
            <w:shd w:val="clear" w:color="auto" w:fill="auto"/>
            <w:noWrap/>
            <w:vAlign w:val="bottom"/>
            <w:hideMark/>
          </w:tcPr>
          <w:p w14:paraId="4CDD29A7" w14:textId="77777777" w:rsidR="00C935D2" w:rsidRPr="00C935D2" w:rsidRDefault="00C935D2" w:rsidP="00C935D2">
            <w:pPr>
              <w:spacing w:after="0" w:line="240" w:lineRule="auto"/>
              <w:rPr>
                <w:rFonts w:ascii="Calibri" w:eastAsia="Times New Roman" w:hAnsi="Calibri" w:cs="Calibri"/>
                <w:b/>
                <w:bCs/>
              </w:rPr>
            </w:pPr>
          </w:p>
        </w:tc>
        <w:tc>
          <w:tcPr>
            <w:tcW w:w="1440" w:type="dxa"/>
            <w:tcBorders>
              <w:top w:val="nil"/>
              <w:left w:val="nil"/>
              <w:bottom w:val="nil"/>
              <w:right w:val="nil"/>
            </w:tcBorders>
            <w:shd w:val="clear" w:color="auto" w:fill="auto"/>
            <w:noWrap/>
            <w:vAlign w:val="bottom"/>
            <w:hideMark/>
          </w:tcPr>
          <w:p w14:paraId="5B93C368"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39.78</w:t>
            </w:r>
          </w:p>
        </w:tc>
      </w:tr>
      <w:tr w:rsidR="00C935D2" w:rsidRPr="00C935D2" w14:paraId="6BFFED9D" w14:textId="77777777" w:rsidTr="00C935D2">
        <w:trPr>
          <w:trHeight w:val="300"/>
        </w:trPr>
        <w:tc>
          <w:tcPr>
            <w:tcW w:w="340" w:type="dxa"/>
            <w:tcBorders>
              <w:top w:val="nil"/>
              <w:left w:val="nil"/>
              <w:bottom w:val="nil"/>
              <w:right w:val="nil"/>
            </w:tcBorders>
            <w:shd w:val="clear" w:color="auto" w:fill="auto"/>
            <w:noWrap/>
            <w:vAlign w:val="bottom"/>
            <w:hideMark/>
          </w:tcPr>
          <w:p w14:paraId="2BF60502"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182AE177"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Filipino</w:t>
            </w:r>
          </w:p>
        </w:tc>
        <w:tc>
          <w:tcPr>
            <w:tcW w:w="1360" w:type="dxa"/>
            <w:tcBorders>
              <w:top w:val="nil"/>
              <w:left w:val="nil"/>
              <w:bottom w:val="nil"/>
              <w:right w:val="nil"/>
            </w:tcBorders>
            <w:shd w:val="clear" w:color="auto" w:fill="auto"/>
            <w:noWrap/>
            <w:vAlign w:val="bottom"/>
            <w:hideMark/>
          </w:tcPr>
          <w:p w14:paraId="40184D80" w14:textId="77777777" w:rsidR="00C935D2" w:rsidRPr="00C935D2" w:rsidRDefault="00C935D2" w:rsidP="00C935D2">
            <w:pPr>
              <w:spacing w:after="0" w:line="240" w:lineRule="auto"/>
              <w:rPr>
                <w:rFonts w:ascii="Calibri" w:eastAsia="Times New Roman" w:hAnsi="Calibri" w:cs="Calibri"/>
                <w:b/>
                <w:bCs/>
              </w:rPr>
            </w:pPr>
          </w:p>
        </w:tc>
        <w:tc>
          <w:tcPr>
            <w:tcW w:w="1440" w:type="dxa"/>
            <w:tcBorders>
              <w:top w:val="nil"/>
              <w:left w:val="nil"/>
              <w:bottom w:val="nil"/>
              <w:right w:val="nil"/>
            </w:tcBorders>
            <w:shd w:val="clear" w:color="auto" w:fill="auto"/>
            <w:noWrap/>
            <w:vAlign w:val="bottom"/>
            <w:hideMark/>
          </w:tcPr>
          <w:p w14:paraId="7F61F4F9"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2.39</w:t>
            </w:r>
          </w:p>
        </w:tc>
      </w:tr>
      <w:tr w:rsidR="00C935D2" w:rsidRPr="00C935D2" w14:paraId="793C27D3" w14:textId="77777777" w:rsidTr="00C935D2">
        <w:trPr>
          <w:trHeight w:val="300"/>
        </w:trPr>
        <w:tc>
          <w:tcPr>
            <w:tcW w:w="340" w:type="dxa"/>
            <w:tcBorders>
              <w:top w:val="nil"/>
              <w:left w:val="nil"/>
              <w:bottom w:val="nil"/>
              <w:right w:val="nil"/>
            </w:tcBorders>
            <w:shd w:val="clear" w:color="auto" w:fill="auto"/>
            <w:noWrap/>
            <w:vAlign w:val="bottom"/>
            <w:hideMark/>
          </w:tcPr>
          <w:p w14:paraId="544B954C"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72AB68C9"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White/Non-Hispanic</w:t>
            </w:r>
          </w:p>
        </w:tc>
        <w:tc>
          <w:tcPr>
            <w:tcW w:w="1360" w:type="dxa"/>
            <w:tcBorders>
              <w:top w:val="nil"/>
              <w:left w:val="nil"/>
              <w:bottom w:val="nil"/>
              <w:right w:val="nil"/>
            </w:tcBorders>
            <w:shd w:val="clear" w:color="auto" w:fill="auto"/>
            <w:noWrap/>
            <w:vAlign w:val="bottom"/>
            <w:hideMark/>
          </w:tcPr>
          <w:p w14:paraId="34DFE19A" w14:textId="77777777" w:rsidR="00C935D2" w:rsidRPr="00C935D2" w:rsidRDefault="00C935D2" w:rsidP="00C935D2">
            <w:pPr>
              <w:spacing w:after="0" w:line="240" w:lineRule="auto"/>
              <w:rPr>
                <w:rFonts w:ascii="Calibri" w:eastAsia="Times New Roman" w:hAnsi="Calibri" w:cs="Calibri"/>
                <w:b/>
                <w:bCs/>
              </w:rPr>
            </w:pPr>
          </w:p>
        </w:tc>
        <w:tc>
          <w:tcPr>
            <w:tcW w:w="1440" w:type="dxa"/>
            <w:tcBorders>
              <w:top w:val="nil"/>
              <w:left w:val="nil"/>
              <w:bottom w:val="nil"/>
              <w:right w:val="nil"/>
            </w:tcBorders>
            <w:shd w:val="clear" w:color="auto" w:fill="auto"/>
            <w:noWrap/>
            <w:vAlign w:val="bottom"/>
            <w:hideMark/>
          </w:tcPr>
          <w:p w14:paraId="0BDEB115"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15.19</w:t>
            </w:r>
          </w:p>
        </w:tc>
      </w:tr>
      <w:tr w:rsidR="00C935D2" w:rsidRPr="00C935D2" w14:paraId="0BDD630E" w14:textId="77777777" w:rsidTr="00C935D2">
        <w:trPr>
          <w:trHeight w:val="300"/>
        </w:trPr>
        <w:tc>
          <w:tcPr>
            <w:tcW w:w="340" w:type="dxa"/>
            <w:tcBorders>
              <w:top w:val="nil"/>
              <w:left w:val="nil"/>
              <w:bottom w:val="nil"/>
              <w:right w:val="nil"/>
            </w:tcBorders>
            <w:shd w:val="clear" w:color="auto" w:fill="auto"/>
            <w:noWrap/>
            <w:vAlign w:val="bottom"/>
            <w:hideMark/>
          </w:tcPr>
          <w:p w14:paraId="13D0C882"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4BA8EAA2"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Other</w:t>
            </w:r>
          </w:p>
        </w:tc>
        <w:tc>
          <w:tcPr>
            <w:tcW w:w="1360" w:type="dxa"/>
            <w:tcBorders>
              <w:top w:val="nil"/>
              <w:left w:val="nil"/>
              <w:bottom w:val="nil"/>
              <w:right w:val="nil"/>
            </w:tcBorders>
            <w:shd w:val="clear" w:color="auto" w:fill="auto"/>
            <w:noWrap/>
            <w:vAlign w:val="bottom"/>
            <w:hideMark/>
          </w:tcPr>
          <w:p w14:paraId="2A3E26AA" w14:textId="77777777" w:rsidR="00C935D2" w:rsidRPr="00C935D2" w:rsidRDefault="00C935D2" w:rsidP="00C935D2">
            <w:pPr>
              <w:spacing w:after="0" w:line="240" w:lineRule="auto"/>
              <w:rPr>
                <w:rFonts w:ascii="Calibri" w:eastAsia="Times New Roman" w:hAnsi="Calibri" w:cs="Calibri"/>
                <w:b/>
                <w:bCs/>
              </w:rPr>
            </w:pPr>
          </w:p>
        </w:tc>
        <w:tc>
          <w:tcPr>
            <w:tcW w:w="1440" w:type="dxa"/>
            <w:tcBorders>
              <w:top w:val="nil"/>
              <w:left w:val="nil"/>
              <w:bottom w:val="nil"/>
              <w:right w:val="nil"/>
            </w:tcBorders>
            <w:shd w:val="clear" w:color="auto" w:fill="auto"/>
            <w:noWrap/>
            <w:vAlign w:val="bottom"/>
            <w:hideMark/>
          </w:tcPr>
          <w:p w14:paraId="2D5E0B1F"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1.94</w:t>
            </w:r>
          </w:p>
        </w:tc>
      </w:tr>
      <w:tr w:rsidR="00C935D2" w:rsidRPr="00C935D2" w14:paraId="397C71DA" w14:textId="77777777" w:rsidTr="00C935D2">
        <w:trPr>
          <w:trHeight w:val="300"/>
        </w:trPr>
        <w:tc>
          <w:tcPr>
            <w:tcW w:w="340" w:type="dxa"/>
            <w:tcBorders>
              <w:top w:val="nil"/>
              <w:left w:val="nil"/>
              <w:bottom w:val="single" w:sz="4" w:space="0" w:color="auto"/>
              <w:right w:val="nil"/>
            </w:tcBorders>
            <w:shd w:val="clear" w:color="auto" w:fill="auto"/>
            <w:noWrap/>
            <w:vAlign w:val="bottom"/>
            <w:hideMark/>
          </w:tcPr>
          <w:p w14:paraId="472DCBCE"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c>
          <w:tcPr>
            <w:tcW w:w="4560" w:type="dxa"/>
            <w:tcBorders>
              <w:top w:val="nil"/>
              <w:left w:val="nil"/>
              <w:bottom w:val="single" w:sz="4" w:space="0" w:color="auto"/>
              <w:right w:val="nil"/>
            </w:tcBorders>
            <w:shd w:val="clear" w:color="auto" w:fill="auto"/>
            <w:noWrap/>
            <w:vAlign w:val="bottom"/>
            <w:hideMark/>
          </w:tcPr>
          <w:p w14:paraId="42F06EC2"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Not reported</w:t>
            </w:r>
          </w:p>
        </w:tc>
        <w:tc>
          <w:tcPr>
            <w:tcW w:w="1360" w:type="dxa"/>
            <w:tcBorders>
              <w:top w:val="nil"/>
              <w:left w:val="nil"/>
              <w:bottom w:val="single" w:sz="4" w:space="0" w:color="auto"/>
              <w:right w:val="nil"/>
            </w:tcBorders>
            <w:shd w:val="clear" w:color="auto" w:fill="auto"/>
            <w:noWrap/>
            <w:vAlign w:val="bottom"/>
            <w:hideMark/>
          </w:tcPr>
          <w:p w14:paraId="1CD5E8E9"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single" w:sz="4" w:space="0" w:color="auto"/>
              <w:right w:val="nil"/>
            </w:tcBorders>
            <w:shd w:val="clear" w:color="auto" w:fill="auto"/>
            <w:noWrap/>
            <w:vAlign w:val="bottom"/>
            <w:hideMark/>
          </w:tcPr>
          <w:p w14:paraId="555503B7"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21.44</w:t>
            </w:r>
          </w:p>
        </w:tc>
      </w:tr>
      <w:tr w:rsidR="00C935D2" w:rsidRPr="00C935D2" w14:paraId="33D1DF9F" w14:textId="77777777" w:rsidTr="00C935D2">
        <w:trPr>
          <w:trHeight w:val="300"/>
        </w:trPr>
        <w:tc>
          <w:tcPr>
            <w:tcW w:w="4900" w:type="dxa"/>
            <w:gridSpan w:val="2"/>
            <w:tcBorders>
              <w:top w:val="nil"/>
              <w:left w:val="nil"/>
              <w:bottom w:val="nil"/>
              <w:right w:val="nil"/>
            </w:tcBorders>
            <w:shd w:val="clear" w:color="000000" w:fill="E7E6E6"/>
            <w:noWrap/>
            <w:vAlign w:val="bottom"/>
            <w:hideMark/>
          </w:tcPr>
          <w:p w14:paraId="76288106"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Gender</w:t>
            </w:r>
          </w:p>
        </w:tc>
        <w:tc>
          <w:tcPr>
            <w:tcW w:w="1360" w:type="dxa"/>
            <w:tcBorders>
              <w:top w:val="nil"/>
              <w:left w:val="nil"/>
              <w:bottom w:val="nil"/>
              <w:right w:val="nil"/>
            </w:tcBorders>
            <w:shd w:val="clear" w:color="000000" w:fill="E7E6E6"/>
            <w:noWrap/>
            <w:vAlign w:val="bottom"/>
            <w:hideMark/>
          </w:tcPr>
          <w:p w14:paraId="0AEAB24D"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000000" w:fill="E7E6E6"/>
            <w:noWrap/>
            <w:vAlign w:val="bottom"/>
            <w:hideMark/>
          </w:tcPr>
          <w:p w14:paraId="68C6F5D5"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r>
      <w:tr w:rsidR="00C935D2" w:rsidRPr="00C935D2" w14:paraId="359C3022" w14:textId="77777777" w:rsidTr="00C935D2">
        <w:trPr>
          <w:trHeight w:val="300"/>
        </w:trPr>
        <w:tc>
          <w:tcPr>
            <w:tcW w:w="340" w:type="dxa"/>
            <w:tcBorders>
              <w:top w:val="nil"/>
              <w:left w:val="nil"/>
              <w:bottom w:val="nil"/>
              <w:right w:val="nil"/>
            </w:tcBorders>
            <w:shd w:val="clear" w:color="auto" w:fill="auto"/>
            <w:noWrap/>
            <w:vAlign w:val="bottom"/>
            <w:hideMark/>
          </w:tcPr>
          <w:p w14:paraId="157C982D"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67E6BFC6"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Cis woman</w:t>
            </w:r>
          </w:p>
        </w:tc>
        <w:tc>
          <w:tcPr>
            <w:tcW w:w="1360" w:type="dxa"/>
            <w:tcBorders>
              <w:top w:val="nil"/>
              <w:left w:val="nil"/>
              <w:bottom w:val="nil"/>
              <w:right w:val="nil"/>
            </w:tcBorders>
            <w:shd w:val="clear" w:color="auto" w:fill="auto"/>
            <w:noWrap/>
            <w:vAlign w:val="bottom"/>
            <w:hideMark/>
          </w:tcPr>
          <w:p w14:paraId="1A580F6F"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3F54DC82"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44.06</w:t>
            </w:r>
          </w:p>
        </w:tc>
      </w:tr>
      <w:tr w:rsidR="00C935D2" w:rsidRPr="00C935D2" w14:paraId="5F139CF6" w14:textId="77777777" w:rsidTr="00C935D2">
        <w:trPr>
          <w:trHeight w:val="300"/>
        </w:trPr>
        <w:tc>
          <w:tcPr>
            <w:tcW w:w="340" w:type="dxa"/>
            <w:tcBorders>
              <w:top w:val="nil"/>
              <w:left w:val="nil"/>
              <w:bottom w:val="nil"/>
              <w:right w:val="nil"/>
            </w:tcBorders>
            <w:shd w:val="clear" w:color="auto" w:fill="auto"/>
            <w:noWrap/>
            <w:vAlign w:val="bottom"/>
            <w:hideMark/>
          </w:tcPr>
          <w:p w14:paraId="43EF5813"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5012B4EE"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Cis man</w:t>
            </w:r>
          </w:p>
        </w:tc>
        <w:tc>
          <w:tcPr>
            <w:tcW w:w="1360" w:type="dxa"/>
            <w:tcBorders>
              <w:top w:val="nil"/>
              <w:left w:val="nil"/>
              <w:bottom w:val="nil"/>
              <w:right w:val="nil"/>
            </w:tcBorders>
            <w:shd w:val="clear" w:color="auto" w:fill="auto"/>
            <w:noWrap/>
            <w:vAlign w:val="bottom"/>
            <w:hideMark/>
          </w:tcPr>
          <w:p w14:paraId="78B3FB1B"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2BB5232F"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28.02</w:t>
            </w:r>
          </w:p>
        </w:tc>
      </w:tr>
      <w:tr w:rsidR="00C935D2" w:rsidRPr="00C935D2" w14:paraId="21A6CD54" w14:textId="77777777" w:rsidTr="00C935D2">
        <w:trPr>
          <w:trHeight w:val="300"/>
        </w:trPr>
        <w:tc>
          <w:tcPr>
            <w:tcW w:w="340" w:type="dxa"/>
            <w:tcBorders>
              <w:top w:val="nil"/>
              <w:left w:val="nil"/>
              <w:bottom w:val="nil"/>
              <w:right w:val="nil"/>
            </w:tcBorders>
            <w:shd w:val="clear" w:color="auto" w:fill="auto"/>
            <w:noWrap/>
            <w:vAlign w:val="bottom"/>
            <w:hideMark/>
          </w:tcPr>
          <w:p w14:paraId="0E796FDF"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63C58411"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Non-binary/Gender variant</w:t>
            </w:r>
          </w:p>
        </w:tc>
        <w:tc>
          <w:tcPr>
            <w:tcW w:w="1360" w:type="dxa"/>
            <w:tcBorders>
              <w:top w:val="nil"/>
              <w:left w:val="nil"/>
              <w:bottom w:val="nil"/>
              <w:right w:val="nil"/>
            </w:tcBorders>
            <w:shd w:val="clear" w:color="auto" w:fill="auto"/>
            <w:noWrap/>
            <w:vAlign w:val="bottom"/>
            <w:hideMark/>
          </w:tcPr>
          <w:p w14:paraId="2B687A03"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621D85E7"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4.09</w:t>
            </w:r>
          </w:p>
        </w:tc>
      </w:tr>
      <w:tr w:rsidR="00C935D2" w:rsidRPr="00C935D2" w14:paraId="766C39E5" w14:textId="77777777" w:rsidTr="00C935D2">
        <w:trPr>
          <w:trHeight w:val="300"/>
        </w:trPr>
        <w:tc>
          <w:tcPr>
            <w:tcW w:w="340" w:type="dxa"/>
            <w:tcBorders>
              <w:top w:val="nil"/>
              <w:left w:val="nil"/>
              <w:bottom w:val="nil"/>
              <w:right w:val="nil"/>
            </w:tcBorders>
            <w:shd w:val="clear" w:color="auto" w:fill="auto"/>
            <w:noWrap/>
            <w:vAlign w:val="bottom"/>
            <w:hideMark/>
          </w:tcPr>
          <w:p w14:paraId="171FE443"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3D84A286"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Unsure/prefer not to say</w:t>
            </w:r>
          </w:p>
        </w:tc>
        <w:tc>
          <w:tcPr>
            <w:tcW w:w="1360" w:type="dxa"/>
            <w:tcBorders>
              <w:top w:val="nil"/>
              <w:left w:val="nil"/>
              <w:bottom w:val="nil"/>
              <w:right w:val="nil"/>
            </w:tcBorders>
            <w:shd w:val="clear" w:color="auto" w:fill="auto"/>
            <w:noWrap/>
            <w:vAlign w:val="bottom"/>
            <w:hideMark/>
          </w:tcPr>
          <w:p w14:paraId="245BD3C3"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71D79496"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1.87</w:t>
            </w:r>
          </w:p>
        </w:tc>
      </w:tr>
      <w:tr w:rsidR="00C935D2" w:rsidRPr="00C935D2" w14:paraId="3CF5255B" w14:textId="77777777" w:rsidTr="00C935D2">
        <w:trPr>
          <w:trHeight w:val="300"/>
        </w:trPr>
        <w:tc>
          <w:tcPr>
            <w:tcW w:w="340" w:type="dxa"/>
            <w:tcBorders>
              <w:top w:val="nil"/>
              <w:left w:val="nil"/>
              <w:bottom w:val="single" w:sz="4" w:space="0" w:color="auto"/>
              <w:right w:val="nil"/>
            </w:tcBorders>
            <w:shd w:val="clear" w:color="auto" w:fill="auto"/>
            <w:noWrap/>
            <w:vAlign w:val="bottom"/>
            <w:hideMark/>
          </w:tcPr>
          <w:p w14:paraId="30F60CB0"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c>
          <w:tcPr>
            <w:tcW w:w="4560" w:type="dxa"/>
            <w:tcBorders>
              <w:top w:val="nil"/>
              <w:left w:val="nil"/>
              <w:bottom w:val="single" w:sz="4" w:space="0" w:color="auto"/>
              <w:right w:val="nil"/>
            </w:tcBorders>
            <w:shd w:val="clear" w:color="auto" w:fill="auto"/>
            <w:noWrap/>
            <w:vAlign w:val="bottom"/>
            <w:hideMark/>
          </w:tcPr>
          <w:p w14:paraId="6A519793"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Not reported</w:t>
            </w:r>
          </w:p>
        </w:tc>
        <w:tc>
          <w:tcPr>
            <w:tcW w:w="1360" w:type="dxa"/>
            <w:tcBorders>
              <w:top w:val="nil"/>
              <w:left w:val="nil"/>
              <w:bottom w:val="single" w:sz="4" w:space="0" w:color="auto"/>
              <w:right w:val="nil"/>
            </w:tcBorders>
            <w:shd w:val="clear" w:color="auto" w:fill="auto"/>
            <w:noWrap/>
            <w:vAlign w:val="bottom"/>
            <w:hideMark/>
          </w:tcPr>
          <w:p w14:paraId="5730C1DC"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single" w:sz="4" w:space="0" w:color="auto"/>
              <w:right w:val="nil"/>
            </w:tcBorders>
            <w:shd w:val="clear" w:color="auto" w:fill="auto"/>
            <w:noWrap/>
            <w:vAlign w:val="bottom"/>
            <w:hideMark/>
          </w:tcPr>
          <w:p w14:paraId="0489FE80"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21.96</w:t>
            </w:r>
          </w:p>
        </w:tc>
      </w:tr>
      <w:tr w:rsidR="00C935D2" w:rsidRPr="00C935D2" w14:paraId="0BD215E3" w14:textId="77777777" w:rsidTr="00C935D2">
        <w:trPr>
          <w:trHeight w:val="300"/>
        </w:trPr>
        <w:tc>
          <w:tcPr>
            <w:tcW w:w="4900" w:type="dxa"/>
            <w:gridSpan w:val="2"/>
            <w:tcBorders>
              <w:top w:val="nil"/>
              <w:left w:val="nil"/>
              <w:bottom w:val="nil"/>
              <w:right w:val="nil"/>
            </w:tcBorders>
            <w:shd w:val="clear" w:color="000000" w:fill="E7E6E6"/>
            <w:noWrap/>
            <w:vAlign w:val="bottom"/>
            <w:hideMark/>
          </w:tcPr>
          <w:p w14:paraId="23A6D805"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Parent level of education</w:t>
            </w:r>
          </w:p>
        </w:tc>
        <w:tc>
          <w:tcPr>
            <w:tcW w:w="1360" w:type="dxa"/>
            <w:tcBorders>
              <w:top w:val="nil"/>
              <w:left w:val="nil"/>
              <w:bottom w:val="nil"/>
              <w:right w:val="nil"/>
            </w:tcBorders>
            <w:shd w:val="clear" w:color="000000" w:fill="E7E6E6"/>
            <w:noWrap/>
            <w:vAlign w:val="bottom"/>
            <w:hideMark/>
          </w:tcPr>
          <w:p w14:paraId="52BA07FD"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000000" w:fill="E7E6E6"/>
            <w:noWrap/>
            <w:vAlign w:val="bottom"/>
            <w:hideMark/>
          </w:tcPr>
          <w:p w14:paraId="45D15C63"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r>
      <w:tr w:rsidR="00C935D2" w:rsidRPr="00C935D2" w14:paraId="77C334F9" w14:textId="77777777" w:rsidTr="00C935D2">
        <w:trPr>
          <w:trHeight w:val="300"/>
        </w:trPr>
        <w:tc>
          <w:tcPr>
            <w:tcW w:w="340" w:type="dxa"/>
            <w:tcBorders>
              <w:top w:val="nil"/>
              <w:left w:val="nil"/>
              <w:bottom w:val="nil"/>
              <w:right w:val="nil"/>
            </w:tcBorders>
            <w:shd w:val="clear" w:color="auto" w:fill="auto"/>
            <w:noWrap/>
            <w:vAlign w:val="bottom"/>
            <w:hideMark/>
          </w:tcPr>
          <w:p w14:paraId="159E69BA"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794ACA40"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Did not complete high school</w:t>
            </w:r>
          </w:p>
        </w:tc>
        <w:tc>
          <w:tcPr>
            <w:tcW w:w="1360" w:type="dxa"/>
            <w:tcBorders>
              <w:top w:val="nil"/>
              <w:left w:val="nil"/>
              <w:bottom w:val="nil"/>
              <w:right w:val="nil"/>
            </w:tcBorders>
            <w:shd w:val="clear" w:color="auto" w:fill="auto"/>
            <w:noWrap/>
            <w:vAlign w:val="bottom"/>
            <w:hideMark/>
          </w:tcPr>
          <w:p w14:paraId="453DF69B"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752A6DCD"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14.35</w:t>
            </w:r>
          </w:p>
        </w:tc>
      </w:tr>
      <w:tr w:rsidR="00C935D2" w:rsidRPr="00C935D2" w14:paraId="500DD533" w14:textId="77777777" w:rsidTr="00C935D2">
        <w:trPr>
          <w:trHeight w:val="300"/>
        </w:trPr>
        <w:tc>
          <w:tcPr>
            <w:tcW w:w="340" w:type="dxa"/>
            <w:tcBorders>
              <w:top w:val="nil"/>
              <w:left w:val="nil"/>
              <w:bottom w:val="nil"/>
              <w:right w:val="nil"/>
            </w:tcBorders>
            <w:shd w:val="clear" w:color="auto" w:fill="auto"/>
            <w:noWrap/>
            <w:vAlign w:val="bottom"/>
            <w:hideMark/>
          </w:tcPr>
          <w:p w14:paraId="16D43D0E"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6736FAA8"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High school diploma</w:t>
            </w:r>
          </w:p>
        </w:tc>
        <w:tc>
          <w:tcPr>
            <w:tcW w:w="1360" w:type="dxa"/>
            <w:tcBorders>
              <w:top w:val="nil"/>
              <w:left w:val="nil"/>
              <w:bottom w:val="nil"/>
              <w:right w:val="nil"/>
            </w:tcBorders>
            <w:shd w:val="clear" w:color="auto" w:fill="auto"/>
            <w:noWrap/>
            <w:vAlign w:val="bottom"/>
            <w:hideMark/>
          </w:tcPr>
          <w:p w14:paraId="433ADE31"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446ACB80"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16.71</w:t>
            </w:r>
          </w:p>
        </w:tc>
      </w:tr>
      <w:tr w:rsidR="00C935D2" w:rsidRPr="00C935D2" w14:paraId="7E8C9E2E" w14:textId="77777777" w:rsidTr="00C935D2">
        <w:trPr>
          <w:trHeight w:val="300"/>
        </w:trPr>
        <w:tc>
          <w:tcPr>
            <w:tcW w:w="340" w:type="dxa"/>
            <w:tcBorders>
              <w:top w:val="nil"/>
              <w:left w:val="nil"/>
              <w:bottom w:val="nil"/>
              <w:right w:val="nil"/>
            </w:tcBorders>
            <w:shd w:val="clear" w:color="auto" w:fill="auto"/>
            <w:noWrap/>
            <w:vAlign w:val="bottom"/>
            <w:hideMark/>
          </w:tcPr>
          <w:p w14:paraId="3DB8EE5A"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7A9CD0F4"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Some college, no college degree</w:t>
            </w:r>
          </w:p>
        </w:tc>
        <w:tc>
          <w:tcPr>
            <w:tcW w:w="1360" w:type="dxa"/>
            <w:tcBorders>
              <w:top w:val="nil"/>
              <w:left w:val="nil"/>
              <w:bottom w:val="nil"/>
              <w:right w:val="nil"/>
            </w:tcBorders>
            <w:shd w:val="clear" w:color="auto" w:fill="auto"/>
            <w:noWrap/>
            <w:vAlign w:val="bottom"/>
            <w:hideMark/>
          </w:tcPr>
          <w:p w14:paraId="6D090DCF"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0F63B111"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10.01</w:t>
            </w:r>
          </w:p>
        </w:tc>
      </w:tr>
      <w:tr w:rsidR="00C935D2" w:rsidRPr="00C935D2" w14:paraId="5909417A" w14:textId="77777777" w:rsidTr="00C935D2">
        <w:trPr>
          <w:trHeight w:val="300"/>
        </w:trPr>
        <w:tc>
          <w:tcPr>
            <w:tcW w:w="340" w:type="dxa"/>
            <w:tcBorders>
              <w:top w:val="nil"/>
              <w:left w:val="nil"/>
              <w:bottom w:val="nil"/>
              <w:right w:val="nil"/>
            </w:tcBorders>
            <w:shd w:val="clear" w:color="auto" w:fill="auto"/>
            <w:noWrap/>
            <w:vAlign w:val="bottom"/>
            <w:hideMark/>
          </w:tcPr>
          <w:p w14:paraId="739D5613"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75FC1168"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Associate degree</w:t>
            </w:r>
          </w:p>
        </w:tc>
        <w:tc>
          <w:tcPr>
            <w:tcW w:w="1360" w:type="dxa"/>
            <w:tcBorders>
              <w:top w:val="nil"/>
              <w:left w:val="nil"/>
              <w:bottom w:val="nil"/>
              <w:right w:val="nil"/>
            </w:tcBorders>
            <w:shd w:val="clear" w:color="auto" w:fill="auto"/>
            <w:noWrap/>
            <w:vAlign w:val="bottom"/>
            <w:hideMark/>
          </w:tcPr>
          <w:p w14:paraId="6234C262"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1D121055"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4.64</w:t>
            </w:r>
          </w:p>
        </w:tc>
      </w:tr>
      <w:tr w:rsidR="00C935D2" w:rsidRPr="00C935D2" w14:paraId="2D0748D9" w14:textId="77777777" w:rsidTr="00C935D2">
        <w:trPr>
          <w:trHeight w:val="300"/>
        </w:trPr>
        <w:tc>
          <w:tcPr>
            <w:tcW w:w="340" w:type="dxa"/>
            <w:tcBorders>
              <w:top w:val="nil"/>
              <w:left w:val="nil"/>
              <w:bottom w:val="nil"/>
              <w:right w:val="nil"/>
            </w:tcBorders>
            <w:shd w:val="clear" w:color="auto" w:fill="auto"/>
            <w:noWrap/>
            <w:vAlign w:val="bottom"/>
            <w:hideMark/>
          </w:tcPr>
          <w:p w14:paraId="5321D2CA"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53A077AF"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Bachelor's degree</w:t>
            </w:r>
          </w:p>
        </w:tc>
        <w:tc>
          <w:tcPr>
            <w:tcW w:w="1360" w:type="dxa"/>
            <w:tcBorders>
              <w:top w:val="nil"/>
              <w:left w:val="nil"/>
              <w:bottom w:val="nil"/>
              <w:right w:val="nil"/>
            </w:tcBorders>
            <w:shd w:val="clear" w:color="auto" w:fill="auto"/>
            <w:noWrap/>
            <w:vAlign w:val="bottom"/>
            <w:hideMark/>
          </w:tcPr>
          <w:p w14:paraId="4E1C486B"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2E131487"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13.64</w:t>
            </w:r>
          </w:p>
        </w:tc>
      </w:tr>
      <w:tr w:rsidR="00C935D2" w:rsidRPr="00C935D2" w14:paraId="388F4841" w14:textId="77777777" w:rsidTr="00C935D2">
        <w:trPr>
          <w:trHeight w:val="300"/>
        </w:trPr>
        <w:tc>
          <w:tcPr>
            <w:tcW w:w="340" w:type="dxa"/>
            <w:tcBorders>
              <w:top w:val="nil"/>
              <w:left w:val="nil"/>
              <w:bottom w:val="nil"/>
              <w:right w:val="nil"/>
            </w:tcBorders>
            <w:shd w:val="clear" w:color="auto" w:fill="auto"/>
            <w:noWrap/>
            <w:vAlign w:val="bottom"/>
            <w:hideMark/>
          </w:tcPr>
          <w:p w14:paraId="0B828374"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28F9ABB8"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 xml:space="preserve">Graduate/professional degree </w:t>
            </w:r>
          </w:p>
        </w:tc>
        <w:tc>
          <w:tcPr>
            <w:tcW w:w="1360" w:type="dxa"/>
            <w:tcBorders>
              <w:top w:val="nil"/>
              <w:left w:val="nil"/>
              <w:bottom w:val="nil"/>
              <w:right w:val="nil"/>
            </w:tcBorders>
            <w:shd w:val="clear" w:color="auto" w:fill="auto"/>
            <w:noWrap/>
            <w:vAlign w:val="bottom"/>
            <w:hideMark/>
          </w:tcPr>
          <w:p w14:paraId="0D3D7CA0"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0AE2C43E"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14.53</w:t>
            </w:r>
          </w:p>
        </w:tc>
      </w:tr>
      <w:tr w:rsidR="00C935D2" w:rsidRPr="00C935D2" w14:paraId="39D5B200" w14:textId="77777777" w:rsidTr="00C935D2">
        <w:trPr>
          <w:trHeight w:val="300"/>
        </w:trPr>
        <w:tc>
          <w:tcPr>
            <w:tcW w:w="340" w:type="dxa"/>
            <w:tcBorders>
              <w:top w:val="nil"/>
              <w:left w:val="nil"/>
              <w:bottom w:val="nil"/>
              <w:right w:val="nil"/>
            </w:tcBorders>
            <w:shd w:val="clear" w:color="auto" w:fill="auto"/>
            <w:noWrap/>
            <w:vAlign w:val="bottom"/>
            <w:hideMark/>
          </w:tcPr>
          <w:p w14:paraId="6BD3B542"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33DDA867"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Don't know</w:t>
            </w:r>
          </w:p>
        </w:tc>
        <w:tc>
          <w:tcPr>
            <w:tcW w:w="1360" w:type="dxa"/>
            <w:tcBorders>
              <w:top w:val="nil"/>
              <w:left w:val="nil"/>
              <w:bottom w:val="nil"/>
              <w:right w:val="nil"/>
            </w:tcBorders>
            <w:shd w:val="clear" w:color="auto" w:fill="auto"/>
            <w:noWrap/>
            <w:vAlign w:val="bottom"/>
            <w:hideMark/>
          </w:tcPr>
          <w:p w14:paraId="599241F8"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5AF9BD08"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4.37</w:t>
            </w:r>
          </w:p>
        </w:tc>
      </w:tr>
      <w:tr w:rsidR="00C935D2" w:rsidRPr="00C935D2" w14:paraId="3C866982" w14:textId="77777777" w:rsidTr="00C935D2">
        <w:trPr>
          <w:trHeight w:val="300"/>
        </w:trPr>
        <w:tc>
          <w:tcPr>
            <w:tcW w:w="340" w:type="dxa"/>
            <w:tcBorders>
              <w:top w:val="nil"/>
              <w:left w:val="nil"/>
              <w:bottom w:val="single" w:sz="4" w:space="0" w:color="auto"/>
              <w:right w:val="nil"/>
            </w:tcBorders>
            <w:shd w:val="clear" w:color="auto" w:fill="auto"/>
            <w:noWrap/>
            <w:vAlign w:val="bottom"/>
            <w:hideMark/>
          </w:tcPr>
          <w:p w14:paraId="561A7886"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c>
          <w:tcPr>
            <w:tcW w:w="4560" w:type="dxa"/>
            <w:tcBorders>
              <w:top w:val="nil"/>
              <w:left w:val="nil"/>
              <w:bottom w:val="single" w:sz="4" w:space="0" w:color="auto"/>
              <w:right w:val="nil"/>
            </w:tcBorders>
            <w:shd w:val="clear" w:color="auto" w:fill="auto"/>
            <w:noWrap/>
            <w:vAlign w:val="bottom"/>
            <w:hideMark/>
          </w:tcPr>
          <w:p w14:paraId="508E944E"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Not reported</w:t>
            </w:r>
          </w:p>
        </w:tc>
        <w:tc>
          <w:tcPr>
            <w:tcW w:w="1360" w:type="dxa"/>
            <w:tcBorders>
              <w:top w:val="nil"/>
              <w:left w:val="nil"/>
              <w:bottom w:val="single" w:sz="4" w:space="0" w:color="auto"/>
              <w:right w:val="nil"/>
            </w:tcBorders>
            <w:shd w:val="clear" w:color="auto" w:fill="auto"/>
            <w:noWrap/>
            <w:vAlign w:val="bottom"/>
            <w:hideMark/>
          </w:tcPr>
          <w:p w14:paraId="08DC5632"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single" w:sz="4" w:space="0" w:color="auto"/>
              <w:right w:val="nil"/>
            </w:tcBorders>
            <w:shd w:val="clear" w:color="auto" w:fill="auto"/>
            <w:noWrap/>
            <w:vAlign w:val="bottom"/>
            <w:hideMark/>
          </w:tcPr>
          <w:p w14:paraId="07E3782F"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21.75</w:t>
            </w:r>
          </w:p>
        </w:tc>
      </w:tr>
    </w:tbl>
    <w:p w14:paraId="2BDA9ED7" w14:textId="76BA9F01" w:rsidR="00910569" w:rsidRPr="00910569" w:rsidRDefault="00910569" w:rsidP="00634EFC">
      <w:pPr>
        <w:rPr>
          <w:rFonts w:ascii="Courier New" w:eastAsia="Courier New" w:hAnsi="Courier New" w:cs="Courier New"/>
          <w:sz w:val="13"/>
          <w:szCs w:val="13"/>
        </w:rPr>
      </w:pPr>
      <w:r w:rsidRPr="00F860ED">
        <w:rPr>
          <w:i/>
          <w:sz w:val="20"/>
          <w:szCs w:val="20"/>
        </w:rPr>
        <w:t>Note.</w:t>
      </w:r>
      <w:r w:rsidRPr="00F860ED">
        <w:rPr>
          <w:sz w:val="20"/>
          <w:szCs w:val="20"/>
        </w:rPr>
        <w:t xml:space="preserve"> </w:t>
      </w:r>
      <w:r w:rsidR="00C935D2" w:rsidRPr="00F860ED">
        <w:rPr>
          <w:sz w:val="20"/>
          <w:szCs w:val="20"/>
        </w:rPr>
        <w:t xml:space="preserve">The survey sample overrepresents </w:t>
      </w:r>
      <w:r w:rsidR="00C935D2" w:rsidRPr="00F860ED">
        <w:rPr>
          <w:rFonts w:ascii="Calibri" w:eastAsia="Times New Roman" w:hAnsi="Calibri" w:cs="Calibri"/>
          <w:sz w:val="20"/>
          <w:szCs w:val="20"/>
        </w:rPr>
        <w:t>American Indian/Alaskan Native/Pacific Islander</w:t>
      </w:r>
      <w:r w:rsidR="00C935D2" w:rsidRPr="00F860ED">
        <w:rPr>
          <w:rFonts w:ascii="Calibri" w:eastAsia="Times New Roman" w:hAnsi="Calibri" w:cs="Calibri"/>
          <w:sz w:val="20"/>
          <w:szCs w:val="20"/>
        </w:rPr>
        <w:t xml:space="preserve"> and Black/African American students by 2 percentage points and Asian students by 5 percentage points while underrepresenting Hispanic/Latinx students by 5 percentage points</w:t>
      </w:r>
      <w:r w:rsidR="00F860ED" w:rsidRPr="00F860ED">
        <w:rPr>
          <w:rFonts w:ascii="Calibri" w:eastAsia="Times New Roman" w:hAnsi="Calibri" w:cs="Calibri"/>
          <w:sz w:val="20"/>
          <w:szCs w:val="20"/>
        </w:rPr>
        <w:t xml:space="preserve"> compared to the </w:t>
      </w:r>
      <w:r w:rsidR="00634EFC">
        <w:rPr>
          <w:rFonts w:ascii="Calibri" w:eastAsia="Times New Roman" w:hAnsi="Calibri" w:cs="Calibri"/>
          <w:sz w:val="20"/>
          <w:szCs w:val="20"/>
        </w:rPr>
        <w:t xml:space="preserve">statistics provided by the California Department of Education’s DataQuest for the </w:t>
      </w:r>
      <w:r w:rsidR="00F860ED" w:rsidRPr="00F860ED">
        <w:rPr>
          <w:rFonts w:ascii="Calibri" w:eastAsia="Times New Roman" w:hAnsi="Calibri" w:cs="Calibri"/>
          <w:sz w:val="20"/>
          <w:szCs w:val="20"/>
        </w:rPr>
        <w:t>full cohort of 12</w:t>
      </w:r>
      <w:r w:rsidR="00F860ED" w:rsidRPr="00F860ED">
        <w:rPr>
          <w:rFonts w:ascii="Calibri" w:eastAsia="Times New Roman" w:hAnsi="Calibri" w:cs="Calibri"/>
          <w:sz w:val="20"/>
          <w:szCs w:val="20"/>
          <w:vertAlign w:val="superscript"/>
        </w:rPr>
        <w:t>th</w:t>
      </w:r>
      <w:r w:rsidR="00F860ED" w:rsidRPr="00F860ED">
        <w:rPr>
          <w:rFonts w:ascii="Calibri" w:eastAsia="Times New Roman" w:hAnsi="Calibri" w:cs="Calibri"/>
          <w:sz w:val="20"/>
          <w:szCs w:val="20"/>
        </w:rPr>
        <w:t xml:space="preserve"> graders attending public high schools in California in 2023. </w:t>
      </w:r>
      <w:r w:rsidR="00634EFC">
        <w:rPr>
          <w:rFonts w:ascii="Calibri" w:eastAsia="Times New Roman" w:hAnsi="Calibri" w:cs="Calibri"/>
          <w:sz w:val="20"/>
          <w:szCs w:val="20"/>
        </w:rPr>
        <w:t xml:space="preserve">Gender identity data for the survey sample includes different categories than are available through </w:t>
      </w:r>
      <w:r w:rsidR="00634EFC">
        <w:rPr>
          <w:rFonts w:ascii="Calibri" w:eastAsia="Times New Roman" w:hAnsi="Calibri" w:cs="Calibri"/>
          <w:sz w:val="20"/>
          <w:szCs w:val="20"/>
        </w:rPr>
        <w:t>the California Department of Education’s DataQuest</w:t>
      </w:r>
      <w:r w:rsidR="00634EFC">
        <w:rPr>
          <w:rFonts w:ascii="Calibri" w:eastAsia="Times New Roman" w:hAnsi="Calibri" w:cs="Calibri"/>
          <w:sz w:val="20"/>
          <w:szCs w:val="20"/>
        </w:rPr>
        <w:t>, which reports that 48 percent of public high school 12</w:t>
      </w:r>
      <w:r w:rsidR="00634EFC" w:rsidRPr="00634EFC">
        <w:rPr>
          <w:rFonts w:ascii="Calibri" w:eastAsia="Times New Roman" w:hAnsi="Calibri" w:cs="Calibri"/>
          <w:sz w:val="20"/>
          <w:szCs w:val="20"/>
          <w:vertAlign w:val="superscript"/>
        </w:rPr>
        <w:t>th</w:t>
      </w:r>
      <w:r w:rsidR="00634EFC">
        <w:rPr>
          <w:rFonts w:ascii="Calibri" w:eastAsia="Times New Roman" w:hAnsi="Calibri" w:cs="Calibri"/>
          <w:sz w:val="20"/>
          <w:szCs w:val="20"/>
        </w:rPr>
        <w:t xml:space="preserve"> graders were female, 51.5 percent were male, and less than a half of one percent were non-binary in 2023.</w:t>
      </w:r>
    </w:p>
    <w:p w14:paraId="019CE6D7" w14:textId="77777777" w:rsidR="00634EFC" w:rsidRDefault="00634EFC" w:rsidP="00DB5466">
      <w:pPr>
        <w:pStyle w:val="PACESubhead1"/>
      </w:pPr>
    </w:p>
    <w:p w14:paraId="03524813" w14:textId="7072DD33" w:rsidR="00D04B50" w:rsidRPr="00DB5466" w:rsidRDefault="00910569" w:rsidP="00DB5466">
      <w:pPr>
        <w:pStyle w:val="PACESubhead1"/>
      </w:pPr>
      <w:r>
        <w:lastRenderedPageBreak/>
        <w:t>High School Experience</w:t>
      </w:r>
    </w:p>
    <w:p w14:paraId="06A3B428" w14:textId="78723AE3" w:rsidR="00D04B50" w:rsidRDefault="00910569" w:rsidP="00716A24">
      <w:pPr>
        <w:pStyle w:val="PACEBody"/>
      </w:pPr>
      <w:r w:rsidRPr="00910569">
        <w:rPr>
          <w:lang w:val="en"/>
        </w:rPr>
        <w:t xml:space="preserve">College-going is inherently shaped by the experiences one has while in high school. Schools play an important role in socializing students’ perception of college and future educational attainment (Lynn et al., 2010; </w:t>
      </w:r>
      <w:proofErr w:type="spellStart"/>
      <w:r w:rsidRPr="00910569">
        <w:rPr>
          <w:lang w:val="en"/>
        </w:rPr>
        <w:t>Uwah</w:t>
      </w:r>
      <w:proofErr w:type="spellEnd"/>
      <w:r w:rsidRPr="00910569">
        <w:rPr>
          <w:lang w:val="en"/>
        </w:rPr>
        <w:t xml:space="preserve"> et al., 2008). Key to this is students’ sense of belonging, or how connected students feel to their school or academic community, which is strongly associated with motivation and achievement (Gillen-</w:t>
      </w:r>
      <w:proofErr w:type="spellStart"/>
      <w:r w:rsidRPr="00910569">
        <w:rPr>
          <w:lang w:val="en"/>
        </w:rPr>
        <w:t>O’Neel</w:t>
      </w:r>
      <w:proofErr w:type="spellEnd"/>
      <w:r w:rsidRPr="00910569">
        <w:rPr>
          <w:lang w:val="en"/>
        </w:rPr>
        <w:t xml:space="preserve"> &amp; </w:t>
      </w:r>
      <w:proofErr w:type="spellStart"/>
      <w:r w:rsidRPr="00910569">
        <w:rPr>
          <w:lang w:val="en"/>
        </w:rPr>
        <w:t>Fuligni</w:t>
      </w:r>
      <w:proofErr w:type="spellEnd"/>
      <w:r w:rsidRPr="00910569">
        <w:rPr>
          <w:lang w:val="en"/>
        </w:rPr>
        <w:t xml:space="preserve">, 2013; Kurlaender et al., 2018; Osterman, 2000; Walton &amp; Cohen, 2007, 2011). Additionally, demographic characteristics, including gender, sexual orientation, and race/ethnicity, also influence students’ social experience, which can impact their sense of belonging in schools (Allen et al., 2018; Graham et al., 2022; </w:t>
      </w:r>
      <w:proofErr w:type="spellStart"/>
      <w:r w:rsidRPr="00910569">
        <w:rPr>
          <w:lang w:val="en"/>
        </w:rPr>
        <w:t>Kosciw</w:t>
      </w:r>
      <w:proofErr w:type="spellEnd"/>
      <w:r w:rsidRPr="00910569">
        <w:rPr>
          <w:lang w:val="en"/>
        </w:rPr>
        <w:t xml:space="preserve"> et al., 2022).</w:t>
      </w:r>
      <w:r w:rsidRPr="00910569">
        <w:rPr>
          <w:vertAlign w:val="superscript"/>
          <w:lang w:val="en"/>
        </w:rPr>
        <w:footnoteReference w:id="4"/>
      </w:r>
      <w:r w:rsidRPr="00910569">
        <w:rPr>
          <w:lang w:val="en"/>
        </w:rPr>
        <w:t xml:space="preserve"> Additional evidence suggests that students whose parents have higher levels of educational attainment may experience a stronger sense of belonging, leading to increased academic motivation (</w:t>
      </w:r>
      <w:proofErr w:type="spellStart"/>
      <w:r w:rsidRPr="00910569">
        <w:rPr>
          <w:lang w:val="en"/>
        </w:rPr>
        <w:t>Ruedas-Gracia</w:t>
      </w:r>
      <w:proofErr w:type="spellEnd"/>
      <w:r w:rsidRPr="00910569">
        <w:rPr>
          <w:lang w:val="en"/>
        </w:rPr>
        <w:t xml:space="preserve"> et al., 2020). We asked students to reflect on their high school experience as they neared the end of their senior year. Students considered both their academic and social experiences throughout their high school tenure.</w:t>
      </w:r>
    </w:p>
    <w:p w14:paraId="1C685000" w14:textId="7B739D18" w:rsidR="00910569" w:rsidRPr="00910569" w:rsidRDefault="00910569" w:rsidP="00910569">
      <w:pPr>
        <w:pStyle w:val="PACESubhead2"/>
        <w:rPr>
          <w:i/>
          <w:lang w:val="en"/>
        </w:rPr>
      </w:pPr>
      <w:r w:rsidRPr="00910569">
        <w:rPr>
          <w:lang w:val="en"/>
        </w:rPr>
        <w:t>Although nearly 85</w:t>
      </w:r>
      <w:r w:rsidR="00A44C53">
        <w:rPr>
          <w:lang w:val="en"/>
        </w:rPr>
        <w:t xml:space="preserve"> percent</w:t>
      </w:r>
      <w:r w:rsidRPr="00910569">
        <w:rPr>
          <w:lang w:val="en"/>
        </w:rPr>
        <w:t xml:space="preserve"> of recent California high school graduates had a positive academic experience, this experience differed across student groups.</w:t>
      </w:r>
    </w:p>
    <w:p w14:paraId="5D73E8E5" w14:textId="75B7D7C5" w:rsidR="008E692A" w:rsidRPr="008E692A" w:rsidRDefault="008E692A" w:rsidP="008E692A">
      <w:pPr>
        <w:pStyle w:val="PACEBody"/>
        <w:rPr>
          <w:lang w:val="en"/>
        </w:rPr>
      </w:pPr>
      <w:r w:rsidRPr="008E692A">
        <w:rPr>
          <w:lang w:val="en"/>
        </w:rPr>
        <w:t>Across our sample, a majority of respondents (84.5</w:t>
      </w:r>
      <w:r w:rsidR="00A44C53">
        <w:rPr>
          <w:lang w:val="en"/>
        </w:rPr>
        <w:t xml:space="preserve"> percent</w:t>
      </w:r>
      <w:r w:rsidRPr="008E692A">
        <w:rPr>
          <w:lang w:val="en"/>
        </w:rPr>
        <w:t xml:space="preserve">) rated their academic experience in high school as </w:t>
      </w:r>
      <w:r w:rsidRPr="008E692A">
        <w:rPr>
          <w:i/>
          <w:lang w:val="en"/>
        </w:rPr>
        <w:t>good</w:t>
      </w:r>
      <w:r w:rsidRPr="008E692A">
        <w:rPr>
          <w:lang w:val="en"/>
        </w:rPr>
        <w:t xml:space="preserve">, </w:t>
      </w:r>
      <w:r w:rsidRPr="008E692A">
        <w:rPr>
          <w:i/>
          <w:lang w:val="en"/>
        </w:rPr>
        <w:t>very good</w:t>
      </w:r>
      <w:r w:rsidRPr="008E692A">
        <w:rPr>
          <w:lang w:val="en"/>
        </w:rPr>
        <w:t xml:space="preserve">, or </w:t>
      </w:r>
      <w:r w:rsidRPr="008E692A">
        <w:rPr>
          <w:i/>
          <w:lang w:val="en"/>
        </w:rPr>
        <w:t>excellent</w:t>
      </w:r>
      <w:r w:rsidRPr="008E692A">
        <w:rPr>
          <w:lang w:val="en"/>
        </w:rPr>
        <w:t>, with 55</w:t>
      </w:r>
      <w:r w:rsidR="00A44C53">
        <w:rPr>
          <w:lang w:val="en"/>
        </w:rPr>
        <w:t xml:space="preserve"> percent</w:t>
      </w:r>
      <w:r w:rsidRPr="008E692A">
        <w:rPr>
          <w:lang w:val="en"/>
        </w:rPr>
        <w:t xml:space="preserve"> rating the experience as </w:t>
      </w:r>
      <w:r w:rsidRPr="008E692A">
        <w:rPr>
          <w:i/>
          <w:lang w:val="en"/>
        </w:rPr>
        <w:t xml:space="preserve">very good </w:t>
      </w:r>
      <w:r w:rsidRPr="008E692A">
        <w:rPr>
          <w:lang w:val="en"/>
        </w:rPr>
        <w:t xml:space="preserve">or </w:t>
      </w:r>
      <w:r w:rsidRPr="008E692A">
        <w:rPr>
          <w:i/>
          <w:lang w:val="en"/>
        </w:rPr>
        <w:t xml:space="preserve">excellent </w:t>
      </w:r>
      <w:r w:rsidRPr="008E692A">
        <w:rPr>
          <w:lang w:val="en"/>
        </w:rPr>
        <w:t xml:space="preserve">(see Figure 1). This suggests that, for the most part, respondents had a positive academic experience in high school; however, clear differences emerged across demographic characteristics. For example, we find that American Indian/Native American, Black, and Latinx students were less likely to answer </w:t>
      </w:r>
      <w:r w:rsidRPr="008E692A">
        <w:rPr>
          <w:i/>
          <w:lang w:val="en"/>
        </w:rPr>
        <w:t>good</w:t>
      </w:r>
      <w:r w:rsidRPr="008E692A">
        <w:rPr>
          <w:lang w:val="en"/>
        </w:rPr>
        <w:t xml:space="preserve"> or above. Additionally, students whose parents had higher education levels were more likely to report positive academic experiences than their counterparts. Importantly, both race/ethnicity and parental education appear to be highly correlated. Additionally, when we classify students into broad gender categories, we find no clear differences related to academic experience.</w:t>
      </w:r>
    </w:p>
    <w:p w14:paraId="0DC52BBA" w14:textId="77777777" w:rsidR="00F860ED" w:rsidRDefault="00F860ED" w:rsidP="008E692A">
      <w:pPr>
        <w:pStyle w:val="PACEBodyNoIndent"/>
        <w:rPr>
          <w:b/>
        </w:rPr>
      </w:pPr>
    </w:p>
    <w:p w14:paraId="7493435F" w14:textId="77777777" w:rsidR="00F860ED" w:rsidRDefault="00F860ED" w:rsidP="008E692A">
      <w:pPr>
        <w:pStyle w:val="PACEBodyNoIndent"/>
        <w:rPr>
          <w:b/>
        </w:rPr>
      </w:pPr>
    </w:p>
    <w:p w14:paraId="4AE9ECA3" w14:textId="77777777" w:rsidR="00F860ED" w:rsidRDefault="00F860ED" w:rsidP="008E692A">
      <w:pPr>
        <w:pStyle w:val="PACEBodyNoIndent"/>
        <w:rPr>
          <w:b/>
        </w:rPr>
      </w:pPr>
    </w:p>
    <w:p w14:paraId="296629B9" w14:textId="5ADC27A6" w:rsidR="008E692A" w:rsidRPr="00473872" w:rsidRDefault="00F860ED" w:rsidP="008E692A">
      <w:pPr>
        <w:pStyle w:val="PACEBodyNoIndent"/>
      </w:pPr>
      <w:r>
        <w:rPr>
          <w:rFonts w:ascii="Courier New" w:eastAsia="Courier New" w:hAnsi="Courier New" w:cs="Courier New"/>
          <w:noProof/>
          <w:sz w:val="16"/>
          <w:szCs w:val="16"/>
        </w:rPr>
        <w:lastRenderedPageBreak/>
        <w:drawing>
          <wp:anchor distT="0" distB="0" distL="114300" distR="114300" simplePos="0" relativeHeight="251658240" behindDoc="0" locked="0" layoutInCell="1" allowOverlap="1" wp14:anchorId="200E3318" wp14:editId="72D0D774">
            <wp:simplePos x="0" y="0"/>
            <wp:positionH relativeFrom="column">
              <wp:posOffset>7620</wp:posOffset>
            </wp:positionH>
            <wp:positionV relativeFrom="paragraph">
              <wp:posOffset>260173</wp:posOffset>
            </wp:positionV>
            <wp:extent cx="4084320" cy="3048000"/>
            <wp:effectExtent l="0" t="0" r="5080" b="0"/>
            <wp:wrapNone/>
            <wp:docPr id="1" name="image11.png" descr="A graph of a survey&#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 name="image11.png" descr="A graph of a survey&#10;&#10;Description automatically generated with medium confidence"/>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4084320" cy="3048000"/>
                    </a:xfrm>
                    <a:prstGeom prst="rect">
                      <a:avLst/>
                    </a:prstGeom>
                    <a:ln/>
                  </pic:spPr>
                </pic:pic>
              </a:graphicData>
            </a:graphic>
            <wp14:sizeRelH relativeFrom="page">
              <wp14:pctWidth>0</wp14:pctWidth>
            </wp14:sizeRelH>
            <wp14:sizeRelV relativeFrom="page">
              <wp14:pctHeight>0</wp14:pctHeight>
            </wp14:sizeRelV>
          </wp:anchor>
        </w:drawing>
      </w:r>
      <w:r w:rsidR="008E692A">
        <w:rPr>
          <w:b/>
        </w:rPr>
        <w:t>Figure</w:t>
      </w:r>
      <w:r w:rsidR="008E692A" w:rsidRPr="00473872">
        <w:rPr>
          <w:b/>
        </w:rPr>
        <w:t xml:space="preserve"> 1.</w:t>
      </w:r>
      <w:r w:rsidR="008E692A" w:rsidRPr="00473872">
        <w:t xml:space="preserve"> </w:t>
      </w:r>
      <w:r w:rsidR="008E692A">
        <w:t xml:space="preserve">Academic Experience in High School </w:t>
      </w:r>
    </w:p>
    <w:p w14:paraId="0251FB9E" w14:textId="76F456B0" w:rsidR="008E692A" w:rsidRDefault="008E692A" w:rsidP="00910569">
      <w:pPr>
        <w:pStyle w:val="PACESubhead2"/>
      </w:pPr>
    </w:p>
    <w:p w14:paraId="78A07516" w14:textId="6CA25845" w:rsidR="008E692A" w:rsidRDefault="008E692A" w:rsidP="00910569">
      <w:pPr>
        <w:pStyle w:val="PACESubhead2"/>
      </w:pPr>
    </w:p>
    <w:p w14:paraId="4F04529C" w14:textId="6DF9C26F" w:rsidR="008E692A" w:rsidRDefault="008E692A" w:rsidP="00910569">
      <w:pPr>
        <w:pStyle w:val="PACESubhead2"/>
      </w:pPr>
    </w:p>
    <w:p w14:paraId="3F051C15" w14:textId="08492938" w:rsidR="008E692A" w:rsidRDefault="008E692A" w:rsidP="00910569">
      <w:pPr>
        <w:pStyle w:val="PACESubhead2"/>
      </w:pPr>
    </w:p>
    <w:p w14:paraId="761B1962" w14:textId="44BF290B" w:rsidR="008E692A" w:rsidRDefault="008E692A" w:rsidP="00910569">
      <w:pPr>
        <w:pStyle w:val="PACESubhead2"/>
      </w:pPr>
    </w:p>
    <w:p w14:paraId="6FF0929F" w14:textId="49C20053" w:rsidR="008E692A" w:rsidRDefault="008E692A" w:rsidP="00910569">
      <w:pPr>
        <w:pStyle w:val="PACESubhead2"/>
      </w:pPr>
    </w:p>
    <w:p w14:paraId="592FE57A" w14:textId="7D1E03B2" w:rsidR="008E692A" w:rsidRDefault="008E692A" w:rsidP="00910569">
      <w:pPr>
        <w:pStyle w:val="PACESubhead2"/>
      </w:pPr>
    </w:p>
    <w:p w14:paraId="560DF00B" w14:textId="77777777" w:rsidR="008E692A" w:rsidRDefault="008E692A" w:rsidP="00910569">
      <w:pPr>
        <w:pStyle w:val="PACESubhead2"/>
      </w:pPr>
    </w:p>
    <w:p w14:paraId="026F2AC7" w14:textId="77777777" w:rsidR="008E692A" w:rsidRDefault="008E692A" w:rsidP="00910569">
      <w:pPr>
        <w:pStyle w:val="PACESubhead2"/>
      </w:pPr>
    </w:p>
    <w:p w14:paraId="1C7C0D09" w14:textId="77777777" w:rsidR="008E692A" w:rsidRDefault="008E692A" w:rsidP="00910569">
      <w:pPr>
        <w:pStyle w:val="PACESubhead2"/>
      </w:pPr>
    </w:p>
    <w:p w14:paraId="2AE2C3DF" w14:textId="77777777" w:rsidR="008E692A" w:rsidRDefault="008E692A" w:rsidP="00910569">
      <w:pPr>
        <w:pStyle w:val="PACESubhead2"/>
      </w:pPr>
    </w:p>
    <w:p w14:paraId="18C224FE" w14:textId="77777777" w:rsidR="00F860ED" w:rsidRDefault="00F860ED" w:rsidP="00910569">
      <w:pPr>
        <w:pStyle w:val="PACESubhead2"/>
      </w:pPr>
    </w:p>
    <w:p w14:paraId="232F682D" w14:textId="77777777" w:rsidR="00F860ED" w:rsidRDefault="00F860ED" w:rsidP="00910569">
      <w:pPr>
        <w:pStyle w:val="PACESubhead2"/>
      </w:pPr>
    </w:p>
    <w:p w14:paraId="692AED7D" w14:textId="77777777" w:rsidR="008E692A" w:rsidRDefault="008E692A" w:rsidP="00910569">
      <w:pPr>
        <w:pStyle w:val="PACESubhead2"/>
      </w:pPr>
    </w:p>
    <w:p w14:paraId="41A1A224" w14:textId="77777777" w:rsidR="008E692A" w:rsidRDefault="008E692A" w:rsidP="00910569">
      <w:pPr>
        <w:pStyle w:val="PACESubhead2"/>
      </w:pPr>
    </w:p>
    <w:p w14:paraId="35FD532F" w14:textId="2EA5D3ED" w:rsidR="0010450D" w:rsidRDefault="008E692A" w:rsidP="0010450D">
      <w:pPr>
        <w:pStyle w:val="PACEBody"/>
        <w:spacing w:line="240" w:lineRule="auto"/>
        <w:ind w:firstLine="0"/>
      </w:pPr>
      <w:r>
        <w:rPr>
          <w:i/>
          <w:sz w:val="20"/>
          <w:szCs w:val="20"/>
        </w:rPr>
        <w:t>Note.</w:t>
      </w:r>
      <w:r>
        <w:rPr>
          <w:sz w:val="20"/>
          <w:szCs w:val="20"/>
        </w:rPr>
        <w:t xml:space="preserve"> Rates depicted in the figure represent 8,030 survey respondents who answered this question.  Racial/ethnic, gender, and parent level of education subgroups also exclude respondents who did not provide a response for the respective demographic question within the survey.</w:t>
      </w:r>
      <w:r w:rsidR="0010450D">
        <w:t xml:space="preserve"> </w:t>
      </w:r>
    </w:p>
    <w:p w14:paraId="488581C0" w14:textId="1C5CC810" w:rsidR="00910569" w:rsidRPr="0010450D" w:rsidRDefault="008E692A" w:rsidP="00910569">
      <w:pPr>
        <w:pStyle w:val="PACESubhead2"/>
        <w:rPr>
          <w:sz w:val="20"/>
          <w:szCs w:val="20"/>
        </w:rPr>
      </w:pPr>
      <w:r w:rsidRPr="008E692A">
        <w:rPr>
          <w:lang w:val="en"/>
        </w:rPr>
        <w:t>Seniors were less likely to view their social experience in high school as positive, with wide variation evident across gender identity.</w:t>
      </w:r>
    </w:p>
    <w:p w14:paraId="44CF77F2" w14:textId="611D9E10" w:rsidR="00910569" w:rsidRDefault="008E692A" w:rsidP="00910569">
      <w:pPr>
        <w:pStyle w:val="PACEBody"/>
        <w:rPr>
          <w:lang w:val="en"/>
        </w:rPr>
      </w:pPr>
      <w:r w:rsidRPr="008E692A">
        <w:rPr>
          <w:lang w:val="en"/>
        </w:rPr>
        <w:t>Compared to their academic experience, high school seniors in our sample rated their social experience overall as less positive, with only 36.4</w:t>
      </w:r>
      <w:r w:rsidR="00A44C53">
        <w:rPr>
          <w:lang w:val="en"/>
        </w:rPr>
        <w:t xml:space="preserve"> percent</w:t>
      </w:r>
      <w:r w:rsidRPr="008E692A">
        <w:rPr>
          <w:lang w:val="en"/>
        </w:rPr>
        <w:t xml:space="preserve"> of respondents rating it as </w:t>
      </w:r>
      <w:r w:rsidRPr="008E692A">
        <w:rPr>
          <w:i/>
          <w:lang w:val="en"/>
        </w:rPr>
        <w:t>very good</w:t>
      </w:r>
      <w:r w:rsidRPr="008E692A">
        <w:rPr>
          <w:lang w:val="en"/>
        </w:rPr>
        <w:t xml:space="preserve"> or </w:t>
      </w:r>
      <w:r w:rsidRPr="008E692A">
        <w:rPr>
          <w:i/>
          <w:lang w:val="en"/>
        </w:rPr>
        <w:t xml:space="preserve">excellent, </w:t>
      </w:r>
      <w:r w:rsidRPr="008E692A">
        <w:rPr>
          <w:lang w:val="en"/>
        </w:rPr>
        <w:t>and less than 12</w:t>
      </w:r>
      <w:r w:rsidR="00A44C53">
        <w:rPr>
          <w:lang w:val="en"/>
        </w:rPr>
        <w:t xml:space="preserve"> percent</w:t>
      </w:r>
      <w:r w:rsidRPr="008E692A">
        <w:rPr>
          <w:lang w:val="en"/>
        </w:rPr>
        <w:t xml:space="preserve"> as </w:t>
      </w:r>
      <w:r w:rsidRPr="008E692A">
        <w:rPr>
          <w:i/>
          <w:lang w:val="en"/>
        </w:rPr>
        <w:t xml:space="preserve">excellent </w:t>
      </w:r>
      <w:r w:rsidRPr="008E692A">
        <w:rPr>
          <w:lang w:val="en"/>
        </w:rPr>
        <w:t xml:space="preserve">(see Figure 2). In terms of gender, a larger proportion of cisgender men rated their social experiences higher than any other gender identity. Conversely, gender variant students and those that are unsure or preferred not to answer were more likely to report their social experience as </w:t>
      </w:r>
      <w:r w:rsidRPr="008E692A">
        <w:rPr>
          <w:i/>
          <w:lang w:val="en"/>
        </w:rPr>
        <w:t xml:space="preserve">fair </w:t>
      </w:r>
      <w:r w:rsidRPr="008E692A">
        <w:rPr>
          <w:lang w:val="en"/>
        </w:rPr>
        <w:t xml:space="preserve">or </w:t>
      </w:r>
      <w:r w:rsidRPr="008E692A">
        <w:rPr>
          <w:i/>
          <w:lang w:val="en"/>
        </w:rPr>
        <w:t xml:space="preserve">poor </w:t>
      </w:r>
      <w:r w:rsidRPr="008E692A">
        <w:rPr>
          <w:lang w:val="en"/>
        </w:rPr>
        <w:t>compared to cisgender men and women. Further, fewer differences emerged across race/ethnicity and parental education.</w:t>
      </w:r>
    </w:p>
    <w:p w14:paraId="10EE2CAF" w14:textId="77777777" w:rsidR="00F860ED" w:rsidRDefault="00F860ED" w:rsidP="008E692A">
      <w:pPr>
        <w:pStyle w:val="PACEBody"/>
        <w:ind w:firstLine="0"/>
        <w:rPr>
          <w:b/>
        </w:rPr>
      </w:pPr>
    </w:p>
    <w:p w14:paraId="34816D89" w14:textId="77777777" w:rsidR="00F860ED" w:rsidRDefault="00F860ED" w:rsidP="008E692A">
      <w:pPr>
        <w:pStyle w:val="PACEBody"/>
        <w:ind w:firstLine="0"/>
        <w:rPr>
          <w:b/>
        </w:rPr>
      </w:pPr>
    </w:p>
    <w:p w14:paraId="0174EA5F" w14:textId="77777777" w:rsidR="00F860ED" w:rsidRDefault="00F860ED" w:rsidP="008E692A">
      <w:pPr>
        <w:pStyle w:val="PACEBody"/>
        <w:ind w:firstLine="0"/>
        <w:rPr>
          <w:b/>
        </w:rPr>
      </w:pPr>
    </w:p>
    <w:p w14:paraId="7C8AE508" w14:textId="77777777" w:rsidR="00F860ED" w:rsidRDefault="00F860ED" w:rsidP="008E692A">
      <w:pPr>
        <w:pStyle w:val="PACEBody"/>
        <w:ind w:firstLine="0"/>
        <w:rPr>
          <w:b/>
        </w:rPr>
      </w:pPr>
    </w:p>
    <w:p w14:paraId="39775D18" w14:textId="77777777" w:rsidR="00F860ED" w:rsidRDefault="00F860ED" w:rsidP="008E692A">
      <w:pPr>
        <w:pStyle w:val="PACEBody"/>
        <w:ind w:firstLine="0"/>
        <w:rPr>
          <w:b/>
        </w:rPr>
      </w:pPr>
    </w:p>
    <w:p w14:paraId="7F5AD1CB" w14:textId="77777777" w:rsidR="00F860ED" w:rsidRDefault="00F860ED" w:rsidP="008E692A">
      <w:pPr>
        <w:pStyle w:val="PACEBody"/>
        <w:ind w:firstLine="0"/>
        <w:rPr>
          <w:b/>
        </w:rPr>
      </w:pPr>
    </w:p>
    <w:p w14:paraId="64DAD331" w14:textId="333B272E" w:rsidR="008E692A" w:rsidRDefault="008E692A" w:rsidP="008E692A">
      <w:pPr>
        <w:pStyle w:val="PACEBody"/>
        <w:ind w:firstLine="0"/>
      </w:pPr>
      <w:r>
        <w:rPr>
          <w:rFonts w:ascii="Courier New" w:eastAsia="Courier New" w:hAnsi="Courier New" w:cs="Courier New"/>
          <w:noProof/>
          <w:sz w:val="16"/>
          <w:szCs w:val="16"/>
        </w:rPr>
        <w:lastRenderedPageBreak/>
        <w:drawing>
          <wp:anchor distT="0" distB="0" distL="114300" distR="114300" simplePos="0" relativeHeight="251659264" behindDoc="0" locked="0" layoutInCell="1" allowOverlap="1" wp14:anchorId="4031C223" wp14:editId="2D9A3547">
            <wp:simplePos x="0" y="0"/>
            <wp:positionH relativeFrom="column">
              <wp:posOffset>0</wp:posOffset>
            </wp:positionH>
            <wp:positionV relativeFrom="paragraph">
              <wp:posOffset>224790</wp:posOffset>
            </wp:positionV>
            <wp:extent cx="4914900" cy="3596640"/>
            <wp:effectExtent l="0" t="0" r="0" b="0"/>
            <wp:wrapNone/>
            <wp:docPr id="7" name="image3.png" descr="A graph of a survey&#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7" name="image3.png" descr="A graph of a survey&#10;&#10;Description automatically generated with medium confidence"/>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4914900" cy="3596640"/>
                    </a:xfrm>
                    <a:prstGeom prst="rect">
                      <a:avLst/>
                    </a:prstGeom>
                    <a:ln/>
                  </pic:spPr>
                </pic:pic>
              </a:graphicData>
            </a:graphic>
            <wp14:sizeRelH relativeFrom="page">
              <wp14:pctWidth>0</wp14:pctWidth>
            </wp14:sizeRelH>
            <wp14:sizeRelV relativeFrom="page">
              <wp14:pctHeight>0</wp14:pctHeight>
            </wp14:sizeRelV>
          </wp:anchor>
        </w:drawing>
      </w:r>
      <w:r>
        <w:rPr>
          <w:b/>
        </w:rPr>
        <w:t>Figure</w:t>
      </w:r>
      <w:r w:rsidRPr="00473872">
        <w:rPr>
          <w:b/>
        </w:rPr>
        <w:t xml:space="preserve"> </w:t>
      </w:r>
      <w:r>
        <w:rPr>
          <w:b/>
        </w:rPr>
        <w:t>2</w:t>
      </w:r>
      <w:r w:rsidRPr="00473872">
        <w:rPr>
          <w:b/>
        </w:rPr>
        <w:t>.</w:t>
      </w:r>
      <w:r w:rsidRPr="00473872">
        <w:t xml:space="preserve"> </w:t>
      </w:r>
      <w:r>
        <w:t>Social Experience in High School</w:t>
      </w:r>
    </w:p>
    <w:p w14:paraId="5CAE6F18" w14:textId="771E7650" w:rsidR="008E692A" w:rsidRDefault="008E692A" w:rsidP="008E692A">
      <w:pPr>
        <w:pStyle w:val="PACEBody"/>
        <w:ind w:firstLine="0"/>
      </w:pPr>
    </w:p>
    <w:p w14:paraId="785AAEC8" w14:textId="77777777" w:rsidR="008E692A" w:rsidRDefault="008E692A" w:rsidP="00910569">
      <w:pPr>
        <w:pStyle w:val="PACESubhead2"/>
      </w:pPr>
    </w:p>
    <w:p w14:paraId="1B122466" w14:textId="77777777" w:rsidR="008E692A" w:rsidRDefault="008E692A" w:rsidP="00910569">
      <w:pPr>
        <w:pStyle w:val="PACESubhead2"/>
      </w:pPr>
    </w:p>
    <w:p w14:paraId="216B7634" w14:textId="77777777" w:rsidR="008E692A" w:rsidRDefault="008E692A" w:rsidP="00910569">
      <w:pPr>
        <w:pStyle w:val="PACESubhead2"/>
      </w:pPr>
    </w:p>
    <w:p w14:paraId="1DD7849E" w14:textId="77777777" w:rsidR="008E692A" w:rsidRDefault="008E692A" w:rsidP="00910569">
      <w:pPr>
        <w:pStyle w:val="PACESubhead2"/>
      </w:pPr>
    </w:p>
    <w:p w14:paraId="68CAD372" w14:textId="77777777" w:rsidR="008E692A" w:rsidRDefault="008E692A" w:rsidP="00910569">
      <w:pPr>
        <w:pStyle w:val="PACESubhead2"/>
      </w:pPr>
    </w:p>
    <w:p w14:paraId="5934C4C0" w14:textId="77777777" w:rsidR="008E692A" w:rsidRDefault="008E692A" w:rsidP="00910569">
      <w:pPr>
        <w:pStyle w:val="PACESubhead2"/>
      </w:pPr>
    </w:p>
    <w:p w14:paraId="6168A040" w14:textId="77777777" w:rsidR="008E692A" w:rsidRDefault="008E692A" w:rsidP="00910569">
      <w:pPr>
        <w:pStyle w:val="PACESubhead2"/>
      </w:pPr>
    </w:p>
    <w:p w14:paraId="63900B01" w14:textId="77777777" w:rsidR="008E692A" w:rsidRDefault="008E692A" w:rsidP="00910569">
      <w:pPr>
        <w:pStyle w:val="PACESubhead2"/>
      </w:pPr>
    </w:p>
    <w:p w14:paraId="185B24AA" w14:textId="77777777" w:rsidR="008E692A" w:rsidRDefault="008E692A" w:rsidP="00910569">
      <w:pPr>
        <w:pStyle w:val="PACESubhead2"/>
      </w:pPr>
    </w:p>
    <w:p w14:paraId="6B7A01CA" w14:textId="77777777" w:rsidR="008E692A" w:rsidRDefault="008E692A" w:rsidP="00910569">
      <w:pPr>
        <w:pStyle w:val="PACESubhead2"/>
      </w:pPr>
    </w:p>
    <w:p w14:paraId="17FAC4C3" w14:textId="77777777" w:rsidR="008E692A" w:rsidRDefault="008E692A" w:rsidP="00910569">
      <w:pPr>
        <w:pStyle w:val="PACESubhead2"/>
      </w:pPr>
    </w:p>
    <w:p w14:paraId="67F31291" w14:textId="77777777" w:rsidR="008E692A" w:rsidRDefault="008E692A" w:rsidP="00910569">
      <w:pPr>
        <w:pStyle w:val="PACESubhead2"/>
      </w:pPr>
    </w:p>
    <w:p w14:paraId="1A8ECB53" w14:textId="77777777" w:rsidR="008E692A" w:rsidRDefault="008E692A" w:rsidP="00910569">
      <w:pPr>
        <w:pStyle w:val="PACESubhead2"/>
      </w:pPr>
    </w:p>
    <w:p w14:paraId="6A2D03E2" w14:textId="77777777" w:rsidR="008E692A" w:rsidRDefault="008E692A" w:rsidP="00910569">
      <w:pPr>
        <w:pStyle w:val="PACESubhead2"/>
      </w:pPr>
    </w:p>
    <w:p w14:paraId="408E3D77" w14:textId="77777777" w:rsidR="008E692A" w:rsidRDefault="008E692A" w:rsidP="00910569">
      <w:pPr>
        <w:pStyle w:val="PACESubhead2"/>
      </w:pPr>
    </w:p>
    <w:p w14:paraId="429E4799" w14:textId="77777777" w:rsidR="008E692A" w:rsidRDefault="008E692A" w:rsidP="00910569">
      <w:pPr>
        <w:pStyle w:val="PACESubhead2"/>
      </w:pPr>
    </w:p>
    <w:p w14:paraId="3B2AB663" w14:textId="777A8983" w:rsidR="008E692A" w:rsidRDefault="008E692A" w:rsidP="008E692A">
      <w:pPr>
        <w:spacing w:after="240" w:line="240" w:lineRule="auto"/>
        <w:rPr>
          <w:sz w:val="20"/>
          <w:szCs w:val="20"/>
        </w:rPr>
      </w:pPr>
      <w:r w:rsidRPr="008E692A">
        <w:rPr>
          <w:i/>
          <w:sz w:val="20"/>
          <w:szCs w:val="20"/>
        </w:rPr>
        <w:t>Note.</w:t>
      </w:r>
      <w:r w:rsidRPr="008E692A">
        <w:rPr>
          <w:sz w:val="20"/>
          <w:szCs w:val="20"/>
        </w:rPr>
        <w:t xml:space="preserve"> Rates</w:t>
      </w:r>
      <w:r>
        <w:rPr>
          <w:sz w:val="20"/>
          <w:szCs w:val="20"/>
        </w:rPr>
        <w:t xml:space="preserve"> depicted in the figure represent 8,022 survey respondents who answered this question. Racial/ethnic, gender, and parent level of education subgroups also exclude respondents who did not provide a response for the respective demographic question within the survey.</w:t>
      </w:r>
    </w:p>
    <w:p w14:paraId="1A6AA2FB" w14:textId="77777777" w:rsidR="008E692A" w:rsidRPr="008E692A" w:rsidRDefault="008E692A" w:rsidP="008E692A">
      <w:pPr>
        <w:spacing w:after="240" w:line="240" w:lineRule="auto"/>
        <w:rPr>
          <w:b/>
          <w:color w:val="FF0000"/>
          <w:sz w:val="25"/>
          <w:szCs w:val="25"/>
        </w:rPr>
      </w:pPr>
      <w:r w:rsidRPr="008E692A">
        <w:rPr>
          <w:b/>
          <w:color w:val="FF0000"/>
          <w:sz w:val="25"/>
          <w:szCs w:val="25"/>
          <w:highlight w:val="yellow"/>
        </w:rPr>
        <w:t>[Quote Call Out Box]</w:t>
      </w:r>
    </w:p>
    <w:p w14:paraId="07FB2D83" w14:textId="77777777" w:rsidR="008E692A" w:rsidRPr="008E692A" w:rsidRDefault="008E692A" w:rsidP="008E692A">
      <w:pPr>
        <w:spacing w:after="240" w:line="240" w:lineRule="auto"/>
        <w:ind w:left="720" w:right="720"/>
        <w:rPr>
          <w:i/>
          <w:sz w:val="25"/>
          <w:szCs w:val="25"/>
        </w:rPr>
      </w:pPr>
      <w:r w:rsidRPr="008E692A">
        <w:rPr>
          <w:i/>
          <w:sz w:val="25"/>
          <w:szCs w:val="25"/>
        </w:rPr>
        <w:t>“I think the biggest challenges I’ll face would probably be feeling welcomed and being more social. My biggest fear is feeling as if I’m not welcomed due to my ethnicity or the language I speak.”</w:t>
      </w:r>
    </w:p>
    <w:p w14:paraId="5EC3AF77" w14:textId="0CD586AC" w:rsidR="00910569" w:rsidRPr="008E692A" w:rsidRDefault="008E692A" w:rsidP="00910569">
      <w:pPr>
        <w:pStyle w:val="PACESubhead2"/>
        <w:rPr>
          <w:lang w:val="en"/>
        </w:rPr>
      </w:pPr>
      <w:r w:rsidRPr="008E692A">
        <w:rPr>
          <w:lang w:val="en"/>
        </w:rPr>
        <w:t>Students of color and gender variant students were more likely to be bullied or harassed at least once in their final year of high school compared to their counterparts.</w:t>
      </w:r>
    </w:p>
    <w:p w14:paraId="7EABF2C3" w14:textId="2BBE2246" w:rsidR="008E692A" w:rsidRPr="008E692A" w:rsidRDefault="008E692A" w:rsidP="008E692A">
      <w:pPr>
        <w:pStyle w:val="PACEBody"/>
        <w:rPr>
          <w:lang w:val="en"/>
        </w:rPr>
      </w:pPr>
      <w:r w:rsidRPr="008E692A">
        <w:rPr>
          <w:lang w:val="en"/>
        </w:rPr>
        <w:t>A critical aspect of school belonging and students’ overall experience in high school is one’s school environment (</w:t>
      </w:r>
      <w:proofErr w:type="spellStart"/>
      <w:r w:rsidRPr="008E692A">
        <w:rPr>
          <w:lang w:val="en"/>
        </w:rPr>
        <w:t>Slaten</w:t>
      </w:r>
      <w:proofErr w:type="spellEnd"/>
      <w:r w:rsidRPr="008E692A">
        <w:rPr>
          <w:lang w:val="en"/>
        </w:rPr>
        <w:t xml:space="preserve"> et al., 2016), which includes safety. Perceived safety at school is positively associated with belonging (Allen et al., 2018), which lessens if that safety is jeopardized in any way (Whitlock, 2007), such as by bullying or harassment (Renick &amp; Reich, 2021). </w:t>
      </w:r>
    </w:p>
    <w:p w14:paraId="42161F17" w14:textId="5A2F60E4" w:rsidR="00F619CD" w:rsidRDefault="008E692A" w:rsidP="00F860ED">
      <w:pPr>
        <w:pStyle w:val="PACEBody"/>
        <w:rPr>
          <w:lang w:val="en"/>
        </w:rPr>
      </w:pPr>
      <w:r w:rsidRPr="008E692A">
        <w:rPr>
          <w:lang w:val="en"/>
        </w:rPr>
        <w:t>Although a majority (76.8</w:t>
      </w:r>
      <w:r w:rsidR="00A44C53">
        <w:rPr>
          <w:lang w:val="en"/>
        </w:rPr>
        <w:t xml:space="preserve"> percent</w:t>
      </w:r>
      <w:r w:rsidRPr="008E692A">
        <w:rPr>
          <w:lang w:val="en"/>
        </w:rPr>
        <w:t>) of seniors in our survey cited zero instances of bullying or harassment, nearly one-quarter (23.2</w:t>
      </w:r>
      <w:r w:rsidR="00A44C53">
        <w:rPr>
          <w:lang w:val="en"/>
        </w:rPr>
        <w:t xml:space="preserve"> percent</w:t>
      </w:r>
      <w:r w:rsidRPr="008E692A">
        <w:rPr>
          <w:lang w:val="en"/>
        </w:rPr>
        <w:t xml:space="preserve">) reported being bullied or </w:t>
      </w:r>
      <w:r w:rsidRPr="008E692A">
        <w:rPr>
          <w:lang w:val="en"/>
        </w:rPr>
        <w:lastRenderedPageBreak/>
        <w:t>harassed at least once in the past year</w:t>
      </w:r>
      <w:r w:rsidRPr="008E692A">
        <w:rPr>
          <w:vertAlign w:val="superscript"/>
          <w:lang w:val="en"/>
        </w:rPr>
        <w:footnoteReference w:id="5"/>
      </w:r>
      <w:r w:rsidRPr="008E692A">
        <w:rPr>
          <w:lang w:val="en"/>
        </w:rPr>
        <w:t xml:space="preserve"> (see Figure 3). Across demographic characteristics, some groups were also more likely to report experiencing instances of bullying or harassment. For example, we find that almost half of all gender variant students surveyed reported being bullied at least once in the past year, more than any other group in our study. In contrast, cisgender men reported less incidences of bullying overall. Moreover, experiences with bullying and harassment were also disproportionate across race/ethnicity, with higher rates for American Indian/Alaskan Native and Filipino students. This aligns with prior research, which finds that gender variant students often face higher rates of harassment and bullying in high school compared to their cisgender peers (Eisenberg et al., 2017; McGuire et al., 2010; </w:t>
      </w:r>
      <w:proofErr w:type="spellStart"/>
      <w:r w:rsidRPr="008E692A">
        <w:rPr>
          <w:lang w:val="en"/>
        </w:rPr>
        <w:t>Pampati</w:t>
      </w:r>
      <w:proofErr w:type="spellEnd"/>
      <w:r w:rsidRPr="008E692A">
        <w:rPr>
          <w:lang w:val="en"/>
        </w:rPr>
        <w:t xml:space="preserve"> et al., 2020) and that experiences with bullying vary across racial/ethnic groups (Rhee et al., 2017; Xu et al., 2020). </w:t>
      </w:r>
    </w:p>
    <w:p w14:paraId="32EE3555" w14:textId="4E6FFB1A" w:rsidR="00F619CD" w:rsidRDefault="00F619CD" w:rsidP="00F619CD">
      <w:pPr>
        <w:pStyle w:val="PACEBody"/>
        <w:ind w:firstLine="0"/>
        <w:rPr>
          <w:lang w:val="en"/>
        </w:rPr>
      </w:pPr>
      <w:r>
        <w:rPr>
          <w:b/>
        </w:rPr>
        <w:t>Figure</w:t>
      </w:r>
      <w:r w:rsidRPr="00473872">
        <w:rPr>
          <w:b/>
        </w:rPr>
        <w:t xml:space="preserve"> </w:t>
      </w:r>
      <w:r>
        <w:rPr>
          <w:b/>
        </w:rPr>
        <w:t>3</w:t>
      </w:r>
      <w:r w:rsidRPr="00473872">
        <w:rPr>
          <w:b/>
        </w:rPr>
        <w:t>.</w:t>
      </w:r>
      <w:r w:rsidRPr="00473872">
        <w:t xml:space="preserve"> </w:t>
      </w:r>
      <w:r>
        <w:t xml:space="preserve">Bullying or </w:t>
      </w:r>
      <w:r w:rsidR="0010450D">
        <w:t>H</w:t>
      </w:r>
      <w:r>
        <w:t xml:space="preserve">arassment in </w:t>
      </w:r>
      <w:r w:rsidR="0010450D">
        <w:t xml:space="preserve">School in </w:t>
      </w:r>
      <w:r>
        <w:t xml:space="preserve">the </w:t>
      </w:r>
      <w:r w:rsidR="0010450D">
        <w:t>L</w:t>
      </w:r>
      <w:r>
        <w:t xml:space="preserve">ast </w:t>
      </w:r>
      <w:r w:rsidR="0010450D">
        <w:t>Y</w:t>
      </w:r>
      <w:r>
        <w:t>ear</w:t>
      </w:r>
    </w:p>
    <w:p w14:paraId="21234A95" w14:textId="3900F661" w:rsidR="00F619CD" w:rsidRDefault="00F860ED" w:rsidP="008E692A">
      <w:pPr>
        <w:pStyle w:val="PACEBody"/>
        <w:rPr>
          <w:lang w:val="en"/>
        </w:rPr>
      </w:pPr>
      <w:r>
        <w:rPr>
          <w:rFonts w:ascii="Courier New" w:eastAsia="Courier New" w:hAnsi="Courier New" w:cs="Courier New"/>
          <w:noProof/>
          <w:sz w:val="16"/>
          <w:szCs w:val="16"/>
        </w:rPr>
        <w:drawing>
          <wp:anchor distT="0" distB="0" distL="114300" distR="114300" simplePos="0" relativeHeight="251661312" behindDoc="0" locked="0" layoutInCell="1" allowOverlap="1" wp14:anchorId="3BCC7380" wp14:editId="7C07350D">
            <wp:simplePos x="0" y="0"/>
            <wp:positionH relativeFrom="column">
              <wp:posOffset>10484</wp:posOffset>
            </wp:positionH>
            <wp:positionV relativeFrom="paragraph">
              <wp:posOffset>6469</wp:posOffset>
            </wp:positionV>
            <wp:extent cx="5515042" cy="4178596"/>
            <wp:effectExtent l="0" t="0" r="0" b="0"/>
            <wp:wrapNone/>
            <wp:docPr id="8" name="image9.png" descr="A graph of a number of bullied&#10;&#10;Description automatically generated"/>
            <wp:cNvGraphicFramePr/>
            <a:graphic xmlns:a="http://schemas.openxmlformats.org/drawingml/2006/main">
              <a:graphicData uri="http://schemas.openxmlformats.org/drawingml/2006/picture">
                <pic:pic xmlns:pic="http://schemas.openxmlformats.org/drawingml/2006/picture">
                  <pic:nvPicPr>
                    <pic:cNvPr id="8" name="image9.png" descr="A graph of a number of bullied&#10;&#10;Description automatically generated"/>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5515042" cy="4178596"/>
                    </a:xfrm>
                    <a:prstGeom prst="rect">
                      <a:avLst/>
                    </a:prstGeom>
                    <a:ln/>
                  </pic:spPr>
                </pic:pic>
              </a:graphicData>
            </a:graphic>
            <wp14:sizeRelH relativeFrom="page">
              <wp14:pctWidth>0</wp14:pctWidth>
            </wp14:sizeRelH>
            <wp14:sizeRelV relativeFrom="page">
              <wp14:pctHeight>0</wp14:pctHeight>
            </wp14:sizeRelV>
          </wp:anchor>
        </w:drawing>
      </w:r>
    </w:p>
    <w:p w14:paraId="769FBE8A" w14:textId="3BB38944" w:rsidR="00F619CD" w:rsidRDefault="00F619CD" w:rsidP="008E692A">
      <w:pPr>
        <w:pStyle w:val="PACEBody"/>
        <w:rPr>
          <w:lang w:val="en"/>
        </w:rPr>
      </w:pPr>
    </w:p>
    <w:p w14:paraId="4B6612C8" w14:textId="77777777" w:rsidR="00F619CD" w:rsidRDefault="00F619CD" w:rsidP="008E692A">
      <w:pPr>
        <w:pStyle w:val="PACEBody"/>
        <w:rPr>
          <w:lang w:val="en"/>
        </w:rPr>
      </w:pPr>
    </w:p>
    <w:p w14:paraId="515C64E7" w14:textId="77777777" w:rsidR="00F619CD" w:rsidRDefault="00F619CD" w:rsidP="008E692A">
      <w:pPr>
        <w:pStyle w:val="PACEBody"/>
        <w:rPr>
          <w:lang w:val="en"/>
        </w:rPr>
      </w:pPr>
    </w:p>
    <w:p w14:paraId="442D2519" w14:textId="77777777" w:rsidR="00F619CD" w:rsidRDefault="00F619CD" w:rsidP="008E692A">
      <w:pPr>
        <w:pStyle w:val="PACEBody"/>
        <w:rPr>
          <w:lang w:val="en"/>
        </w:rPr>
      </w:pPr>
    </w:p>
    <w:p w14:paraId="5D931404" w14:textId="77777777" w:rsidR="00F619CD" w:rsidRDefault="00F619CD" w:rsidP="008E692A">
      <w:pPr>
        <w:pStyle w:val="PACEBody"/>
        <w:rPr>
          <w:lang w:val="en"/>
        </w:rPr>
      </w:pPr>
    </w:p>
    <w:p w14:paraId="6C1FBDD1" w14:textId="77777777" w:rsidR="00F619CD" w:rsidRDefault="00F619CD" w:rsidP="008E692A">
      <w:pPr>
        <w:pStyle w:val="PACEBody"/>
        <w:rPr>
          <w:lang w:val="en"/>
        </w:rPr>
      </w:pPr>
    </w:p>
    <w:p w14:paraId="611D1D27" w14:textId="77777777" w:rsidR="00F619CD" w:rsidRDefault="00F619CD" w:rsidP="008E692A">
      <w:pPr>
        <w:pStyle w:val="PACEBody"/>
        <w:rPr>
          <w:lang w:val="en"/>
        </w:rPr>
      </w:pPr>
    </w:p>
    <w:p w14:paraId="1ADB92A1" w14:textId="77777777" w:rsidR="00F619CD" w:rsidRDefault="00F619CD" w:rsidP="008E692A">
      <w:pPr>
        <w:pStyle w:val="PACEBody"/>
        <w:rPr>
          <w:lang w:val="en"/>
        </w:rPr>
      </w:pPr>
    </w:p>
    <w:p w14:paraId="1266CC9D" w14:textId="77777777" w:rsidR="00F619CD" w:rsidRDefault="00F619CD" w:rsidP="008E692A">
      <w:pPr>
        <w:pStyle w:val="PACEBody"/>
        <w:rPr>
          <w:lang w:val="en"/>
        </w:rPr>
      </w:pPr>
    </w:p>
    <w:p w14:paraId="66DB075C" w14:textId="77777777" w:rsidR="00F619CD" w:rsidRDefault="00F619CD" w:rsidP="008E692A">
      <w:pPr>
        <w:pStyle w:val="PACEBody"/>
        <w:rPr>
          <w:lang w:val="en"/>
        </w:rPr>
      </w:pPr>
    </w:p>
    <w:p w14:paraId="1827C5DC" w14:textId="77777777" w:rsidR="00F619CD" w:rsidRDefault="00F619CD" w:rsidP="008E692A">
      <w:pPr>
        <w:pStyle w:val="PACEBody"/>
        <w:rPr>
          <w:lang w:val="en"/>
        </w:rPr>
      </w:pPr>
    </w:p>
    <w:p w14:paraId="7D6BBB7B" w14:textId="0DD17F63" w:rsidR="00F619CD" w:rsidRPr="00F619CD" w:rsidRDefault="00F619CD" w:rsidP="00F619CD">
      <w:pPr>
        <w:pStyle w:val="PACEBody"/>
        <w:spacing w:line="240" w:lineRule="auto"/>
        <w:ind w:firstLine="0"/>
        <w:rPr>
          <w:sz w:val="20"/>
          <w:szCs w:val="20"/>
          <w:lang w:val="en"/>
        </w:rPr>
      </w:pPr>
      <w:r w:rsidRPr="00F619CD">
        <w:rPr>
          <w:i/>
          <w:sz w:val="20"/>
          <w:szCs w:val="20"/>
          <w:lang w:val="en"/>
        </w:rPr>
        <w:t>Note.</w:t>
      </w:r>
      <w:r w:rsidRPr="00F619CD">
        <w:rPr>
          <w:sz w:val="20"/>
          <w:szCs w:val="20"/>
          <w:lang w:val="en"/>
        </w:rPr>
        <w:t xml:space="preserve"> Rates depicted in the figure represent 8,016 survey respondents who answered this question. Racial/ethnic, gender, and parent level of education subgroups also exclude respondents who did not provide a response for the respective demographic question within the survey.</w:t>
      </w:r>
    </w:p>
    <w:p w14:paraId="0150AABF" w14:textId="1BB1B335" w:rsidR="00F619CD" w:rsidRPr="006776E5" w:rsidRDefault="00F619CD" w:rsidP="00F619CD">
      <w:pPr>
        <w:pStyle w:val="PACESubhead2"/>
      </w:pPr>
      <w:r w:rsidRPr="00F619CD">
        <w:rPr>
          <w:lang w:val="en"/>
        </w:rPr>
        <w:lastRenderedPageBreak/>
        <w:t>Among students who reported experiencing bullying or harassment, most believed they were targets because of their race/ethnicity and/or gender identity.</w:t>
      </w:r>
      <w:r>
        <w:rPr>
          <w:b w:val="0"/>
          <w:lang w:val="en"/>
        </w:rPr>
        <w:t xml:space="preserve"> </w:t>
      </w:r>
    </w:p>
    <w:p w14:paraId="0ED590A3" w14:textId="73C916B3" w:rsidR="00F619CD" w:rsidRPr="00F619CD" w:rsidRDefault="00F619CD" w:rsidP="00F619CD">
      <w:pPr>
        <w:pStyle w:val="PACEBody"/>
        <w:rPr>
          <w:lang w:val="en"/>
        </w:rPr>
      </w:pPr>
      <w:r w:rsidRPr="00F619CD">
        <w:rPr>
          <w:lang w:val="en"/>
        </w:rPr>
        <w:t xml:space="preserve">To better understand the experiences of students reporting bullying or harassment, we included the follow-up question: </w:t>
      </w:r>
      <w:r w:rsidRPr="00F619CD">
        <w:rPr>
          <w:i/>
          <w:lang w:val="en"/>
        </w:rPr>
        <w:t xml:space="preserve">During the past 12 months, were you harassed or bullied for any of the following reasons: race or ethnicity; religion; gender identity; sexual </w:t>
      </w:r>
      <w:proofErr w:type="gramStart"/>
      <w:r w:rsidRPr="00F619CD">
        <w:rPr>
          <w:i/>
          <w:lang w:val="en"/>
        </w:rPr>
        <w:t>orientation?</w:t>
      </w:r>
      <w:r w:rsidRPr="00F619CD">
        <w:rPr>
          <w:lang w:val="en"/>
        </w:rPr>
        <w:t>,</w:t>
      </w:r>
      <w:proofErr w:type="gramEnd"/>
      <w:r w:rsidRPr="00F619CD">
        <w:rPr>
          <w:lang w:val="en"/>
        </w:rPr>
        <w:t xml:space="preserve"> with about half of students responding. Table 2 presents these results, indicating that most students (51</w:t>
      </w:r>
      <w:r w:rsidR="00A44C53">
        <w:rPr>
          <w:lang w:val="en"/>
        </w:rPr>
        <w:t xml:space="preserve"> percent</w:t>
      </w:r>
      <w:r w:rsidRPr="00F619CD">
        <w:rPr>
          <w:lang w:val="en"/>
        </w:rPr>
        <w:t xml:space="preserve">) reported that bullying or harassment was based on their race/ethnicity, while </w:t>
      </w:r>
      <w:r w:rsidR="00634EFC">
        <w:rPr>
          <w:lang w:val="en"/>
        </w:rPr>
        <w:t>33</w:t>
      </w:r>
      <w:r w:rsidR="00A44C53">
        <w:rPr>
          <w:lang w:val="en"/>
        </w:rPr>
        <w:t xml:space="preserve"> percent</w:t>
      </w:r>
      <w:r w:rsidRPr="00F619CD">
        <w:rPr>
          <w:lang w:val="en"/>
        </w:rPr>
        <w:t xml:space="preserve"> and </w:t>
      </w:r>
      <w:r w:rsidR="00634EFC">
        <w:rPr>
          <w:lang w:val="en"/>
        </w:rPr>
        <w:t>13</w:t>
      </w:r>
      <w:r w:rsidR="00A44C53">
        <w:rPr>
          <w:lang w:val="en"/>
        </w:rPr>
        <w:t xml:space="preserve"> percent</w:t>
      </w:r>
      <w:r w:rsidRPr="00F619CD">
        <w:rPr>
          <w:lang w:val="en"/>
        </w:rPr>
        <w:t xml:space="preserve"> indicated they experienced bullying or harassment on the basis of gender or religion, respectively. These experiences were also different across student groups; among gender variant students that responded to this question, 78</w:t>
      </w:r>
      <w:r w:rsidR="00A44C53">
        <w:rPr>
          <w:lang w:val="en"/>
        </w:rPr>
        <w:t xml:space="preserve"> percent</w:t>
      </w:r>
      <w:r w:rsidRPr="00F619CD">
        <w:rPr>
          <w:lang w:val="en"/>
        </w:rPr>
        <w:t xml:space="preserve"> reported experiencing bullying or harassment because of their gender identity. These findings reflect the most recent GLSEN National School Climate Survey,</w:t>
      </w:r>
      <w:r w:rsidRPr="00F619CD">
        <w:rPr>
          <w:vertAlign w:val="superscript"/>
          <w:lang w:val="en"/>
        </w:rPr>
        <w:footnoteReference w:id="6"/>
      </w:r>
      <w:r w:rsidRPr="00F619CD">
        <w:rPr>
          <w:lang w:val="en"/>
        </w:rPr>
        <w:t xml:space="preserve"> in which over 76</w:t>
      </w:r>
      <w:r w:rsidR="00A44C53">
        <w:rPr>
          <w:lang w:val="en"/>
        </w:rPr>
        <w:t xml:space="preserve"> percent</w:t>
      </w:r>
      <w:r w:rsidRPr="00F619CD">
        <w:rPr>
          <w:lang w:val="en"/>
        </w:rPr>
        <w:t xml:space="preserve"> of students experienced verbal harassment specifically based on sexual orientation, gender expression, or gender more generally at some point at school in the past year (</w:t>
      </w:r>
      <w:proofErr w:type="spellStart"/>
      <w:r w:rsidRPr="00F619CD">
        <w:rPr>
          <w:lang w:val="en"/>
        </w:rPr>
        <w:t>Kosciw</w:t>
      </w:r>
      <w:proofErr w:type="spellEnd"/>
      <w:r w:rsidRPr="00F619CD">
        <w:rPr>
          <w:lang w:val="en"/>
        </w:rPr>
        <w:t xml:space="preserve"> et al., 2022). Comparatively, cisgender men and women were more likely to experience bullying or harassment based on race; this was particularly true for students of color, including Black (83</w:t>
      </w:r>
      <w:r w:rsidR="00A44C53">
        <w:rPr>
          <w:lang w:val="en"/>
        </w:rPr>
        <w:t xml:space="preserve"> percent</w:t>
      </w:r>
      <w:r w:rsidRPr="00F619CD">
        <w:rPr>
          <w:lang w:val="en"/>
        </w:rPr>
        <w:t>), Filipino (</w:t>
      </w:r>
      <w:r w:rsidR="00634EFC">
        <w:rPr>
          <w:lang w:val="en"/>
        </w:rPr>
        <w:t>77</w:t>
      </w:r>
      <w:r w:rsidR="00A44C53">
        <w:rPr>
          <w:lang w:val="en"/>
        </w:rPr>
        <w:t xml:space="preserve"> percent</w:t>
      </w:r>
      <w:r w:rsidRPr="00F619CD">
        <w:rPr>
          <w:lang w:val="en"/>
        </w:rPr>
        <w:t>), Asian (</w:t>
      </w:r>
      <w:r w:rsidR="00634EFC">
        <w:rPr>
          <w:lang w:val="en"/>
        </w:rPr>
        <w:t>67</w:t>
      </w:r>
      <w:r w:rsidR="00A44C53">
        <w:rPr>
          <w:lang w:val="en"/>
        </w:rPr>
        <w:t xml:space="preserve"> percent</w:t>
      </w:r>
      <w:r w:rsidRPr="00F619CD">
        <w:rPr>
          <w:lang w:val="en"/>
        </w:rPr>
        <w:t>), and American Indian/Alaskan Native students (63</w:t>
      </w:r>
      <w:r w:rsidR="00A44C53">
        <w:rPr>
          <w:lang w:val="en"/>
        </w:rPr>
        <w:t xml:space="preserve"> percent</w:t>
      </w:r>
      <w:r w:rsidRPr="00F619CD">
        <w:rPr>
          <w:lang w:val="en"/>
        </w:rPr>
        <w:t>). For White students, the opposite was true, with nearly half of those that responded (</w:t>
      </w:r>
      <w:r w:rsidR="00634EFC">
        <w:rPr>
          <w:lang w:val="en"/>
        </w:rPr>
        <w:t>50</w:t>
      </w:r>
      <w:r w:rsidR="00A44C53">
        <w:rPr>
          <w:lang w:val="en"/>
        </w:rPr>
        <w:t xml:space="preserve"> percent</w:t>
      </w:r>
      <w:r w:rsidRPr="00F619CD">
        <w:rPr>
          <w:lang w:val="en"/>
        </w:rPr>
        <w:t>) reporting bullying or harassment based on gender. Moreover, students that are White (18.9</w:t>
      </w:r>
      <w:r w:rsidR="00A44C53">
        <w:rPr>
          <w:lang w:val="en"/>
        </w:rPr>
        <w:t xml:space="preserve"> percent</w:t>
      </w:r>
      <w:r w:rsidRPr="00F619CD">
        <w:rPr>
          <w:lang w:val="en"/>
        </w:rPr>
        <w:t>), cisgender men (16</w:t>
      </w:r>
      <w:r w:rsidR="00634EFC">
        <w:rPr>
          <w:lang w:val="en"/>
        </w:rPr>
        <w:t xml:space="preserve"> </w:t>
      </w:r>
      <w:r w:rsidR="00A44C53">
        <w:rPr>
          <w:lang w:val="en"/>
        </w:rPr>
        <w:t>percent</w:t>
      </w:r>
      <w:r w:rsidRPr="00F619CD">
        <w:rPr>
          <w:lang w:val="en"/>
        </w:rPr>
        <w:t>) and women (</w:t>
      </w:r>
      <w:r w:rsidR="00634EFC">
        <w:rPr>
          <w:lang w:val="en"/>
        </w:rPr>
        <w:t>14</w:t>
      </w:r>
      <w:r w:rsidR="00A44C53">
        <w:rPr>
          <w:lang w:val="en"/>
        </w:rPr>
        <w:t xml:space="preserve"> percent</w:t>
      </w:r>
      <w:r w:rsidRPr="00F619CD">
        <w:rPr>
          <w:lang w:val="en"/>
        </w:rPr>
        <w:t>) indicated a higher proportion of bullying and harassment based on religion than rates overall.</w:t>
      </w:r>
    </w:p>
    <w:p w14:paraId="5F2482F2" w14:textId="77777777" w:rsidR="00F860ED" w:rsidRDefault="00F860ED">
      <w:pPr>
        <w:rPr>
          <w:rFonts w:ascii="Calibri" w:eastAsia="Calibri" w:hAnsi="Calibri" w:cs="Calibri"/>
          <w:b/>
          <w:sz w:val="25"/>
          <w:szCs w:val="25"/>
        </w:rPr>
      </w:pPr>
      <w:r>
        <w:rPr>
          <w:b/>
        </w:rPr>
        <w:br w:type="page"/>
      </w:r>
    </w:p>
    <w:p w14:paraId="321A7D48" w14:textId="1DC257A1" w:rsidR="00F619CD" w:rsidRDefault="00F860ED" w:rsidP="00F619CD">
      <w:pPr>
        <w:pStyle w:val="PACEBody"/>
        <w:ind w:firstLine="0"/>
      </w:pPr>
      <w:r>
        <w:rPr>
          <w:b/>
          <w:noProof/>
        </w:rPr>
        <w:lastRenderedPageBreak/>
        <w:drawing>
          <wp:anchor distT="0" distB="0" distL="114300" distR="114300" simplePos="0" relativeHeight="251662336" behindDoc="0" locked="0" layoutInCell="1" allowOverlap="1" wp14:anchorId="180B7D17" wp14:editId="7569A19B">
            <wp:simplePos x="0" y="0"/>
            <wp:positionH relativeFrom="column">
              <wp:posOffset>-15240</wp:posOffset>
            </wp:positionH>
            <wp:positionV relativeFrom="paragraph">
              <wp:posOffset>283092</wp:posOffset>
            </wp:positionV>
            <wp:extent cx="5996940" cy="3162300"/>
            <wp:effectExtent l="0" t="0" r="0" b="0"/>
            <wp:wrapNone/>
            <wp:docPr id="9" name="image12.png" descr="A table with numbers and text&#10;&#10;Description automatically generated"/>
            <wp:cNvGraphicFramePr/>
            <a:graphic xmlns:a="http://schemas.openxmlformats.org/drawingml/2006/main">
              <a:graphicData uri="http://schemas.openxmlformats.org/drawingml/2006/picture">
                <pic:pic xmlns:pic="http://schemas.openxmlformats.org/drawingml/2006/picture">
                  <pic:nvPicPr>
                    <pic:cNvPr id="9" name="image12.png" descr="A table with numbers and text&#10;&#10;Description automatically generated"/>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5996940" cy="3162300"/>
                    </a:xfrm>
                    <a:prstGeom prst="rect">
                      <a:avLst/>
                    </a:prstGeom>
                    <a:ln/>
                  </pic:spPr>
                </pic:pic>
              </a:graphicData>
            </a:graphic>
            <wp14:sizeRelH relativeFrom="page">
              <wp14:pctWidth>0</wp14:pctWidth>
            </wp14:sizeRelH>
            <wp14:sizeRelV relativeFrom="page">
              <wp14:pctHeight>0</wp14:pctHeight>
            </wp14:sizeRelV>
          </wp:anchor>
        </w:drawing>
      </w:r>
      <w:r w:rsidR="00F619CD">
        <w:rPr>
          <w:b/>
        </w:rPr>
        <w:t>Table</w:t>
      </w:r>
      <w:r w:rsidR="00F619CD" w:rsidRPr="00473872">
        <w:rPr>
          <w:b/>
        </w:rPr>
        <w:t xml:space="preserve"> </w:t>
      </w:r>
      <w:r w:rsidR="00F619CD">
        <w:rPr>
          <w:b/>
        </w:rPr>
        <w:t>2</w:t>
      </w:r>
      <w:r w:rsidR="00F619CD" w:rsidRPr="00473872">
        <w:rPr>
          <w:b/>
        </w:rPr>
        <w:t>.</w:t>
      </w:r>
      <w:r w:rsidR="00F619CD" w:rsidRPr="00473872">
        <w:t xml:space="preserve"> </w:t>
      </w:r>
      <w:r w:rsidR="0010450D">
        <w:t xml:space="preserve">Reasons for </w:t>
      </w:r>
      <w:r w:rsidR="00F619CD">
        <w:t xml:space="preserve">Bullying or </w:t>
      </w:r>
      <w:r w:rsidR="0010450D">
        <w:t>H</w:t>
      </w:r>
      <w:r w:rsidR="00F619CD">
        <w:t xml:space="preserve">arassment </w:t>
      </w:r>
      <w:r w:rsidR="0010450D">
        <w:t>in School</w:t>
      </w:r>
    </w:p>
    <w:p w14:paraId="4E472F55" w14:textId="1DF010D4" w:rsidR="00F860ED" w:rsidRDefault="00F860ED" w:rsidP="00F619CD">
      <w:pPr>
        <w:pStyle w:val="PACEBody"/>
        <w:ind w:firstLine="0"/>
      </w:pPr>
    </w:p>
    <w:p w14:paraId="46D437CF" w14:textId="77777777" w:rsidR="00F860ED" w:rsidRPr="00F619CD" w:rsidRDefault="00F860ED" w:rsidP="00F619CD">
      <w:pPr>
        <w:pStyle w:val="PACEBody"/>
        <w:ind w:firstLine="0"/>
        <w:rPr>
          <w:lang w:val="en"/>
        </w:rPr>
      </w:pPr>
    </w:p>
    <w:p w14:paraId="0EB30881" w14:textId="79E0F525" w:rsidR="00F619CD" w:rsidRDefault="00F619CD" w:rsidP="00F619CD">
      <w:pPr>
        <w:pStyle w:val="PACEBody"/>
      </w:pPr>
    </w:p>
    <w:p w14:paraId="592FD55A" w14:textId="0559E94D" w:rsidR="00F619CD" w:rsidRDefault="00F619CD" w:rsidP="00F619CD">
      <w:pPr>
        <w:pStyle w:val="PACEBody"/>
        <w:ind w:firstLine="0"/>
        <w:rPr>
          <w:b/>
          <w:color w:val="00518A"/>
          <w:lang w:val="en"/>
        </w:rPr>
      </w:pPr>
    </w:p>
    <w:p w14:paraId="3E7E701E" w14:textId="77777777" w:rsidR="00F619CD" w:rsidRDefault="00F619CD" w:rsidP="00F619CD">
      <w:pPr>
        <w:pStyle w:val="PACEBody"/>
        <w:ind w:firstLine="0"/>
        <w:rPr>
          <w:b/>
          <w:color w:val="00518A"/>
          <w:lang w:val="en"/>
        </w:rPr>
      </w:pPr>
    </w:p>
    <w:p w14:paraId="3C60F478" w14:textId="77777777" w:rsidR="00F619CD" w:rsidRPr="00F619CD" w:rsidRDefault="00F619CD" w:rsidP="00F619CD">
      <w:pPr>
        <w:pStyle w:val="PACEBody"/>
        <w:ind w:firstLine="0"/>
        <w:rPr>
          <w:b/>
          <w:color w:val="00518A"/>
          <w:lang w:val="en"/>
        </w:rPr>
      </w:pPr>
    </w:p>
    <w:p w14:paraId="21DEDA5C" w14:textId="1B18C819" w:rsidR="00F619CD" w:rsidRDefault="00F619CD" w:rsidP="00F619CD">
      <w:pPr>
        <w:pStyle w:val="PACEBody"/>
        <w:ind w:firstLine="0"/>
        <w:rPr>
          <w:lang w:val="en"/>
        </w:rPr>
      </w:pPr>
    </w:p>
    <w:p w14:paraId="246A24AD" w14:textId="77777777" w:rsidR="00F619CD" w:rsidRDefault="00F619CD" w:rsidP="008E692A">
      <w:pPr>
        <w:pStyle w:val="PACEBody"/>
        <w:rPr>
          <w:lang w:val="en"/>
        </w:rPr>
      </w:pPr>
    </w:p>
    <w:p w14:paraId="439BF2C0" w14:textId="77777777" w:rsidR="00F619CD" w:rsidRDefault="00F619CD" w:rsidP="008E692A">
      <w:pPr>
        <w:pStyle w:val="PACEBody"/>
        <w:rPr>
          <w:lang w:val="en"/>
        </w:rPr>
      </w:pPr>
    </w:p>
    <w:p w14:paraId="00D2EF91" w14:textId="4A8B73F9" w:rsidR="00F619CD" w:rsidRPr="0010450D" w:rsidRDefault="0010450D" w:rsidP="0010450D">
      <w:pPr>
        <w:spacing w:after="240" w:line="240" w:lineRule="auto"/>
        <w:rPr>
          <w:sz w:val="20"/>
          <w:szCs w:val="20"/>
        </w:rPr>
      </w:pPr>
      <w:r>
        <w:rPr>
          <w:i/>
          <w:sz w:val="20"/>
          <w:szCs w:val="20"/>
        </w:rPr>
        <w:t>Note.</w:t>
      </w:r>
      <w:r>
        <w:rPr>
          <w:sz w:val="20"/>
          <w:szCs w:val="20"/>
        </w:rPr>
        <w:t xml:space="preserve"> Rates depicted in the figure represent 1,042 survey respondents who answered this question. Racial/ethnic, gender, and parent level of education subgroups also exclude respondents who did not provide a response for the respective demographic question within the survey. Each cell represents the percent of respondents in that subgroup that reported bullying for a given reason (columns). Numbers do not accumulate across rows because students may report bullying for more than one reason. </w:t>
      </w:r>
    </w:p>
    <w:p w14:paraId="5558A084" w14:textId="3465D266" w:rsidR="00F619CD" w:rsidRPr="00DB5466" w:rsidRDefault="00F619CD" w:rsidP="00F619CD">
      <w:pPr>
        <w:pStyle w:val="PACESubhead1"/>
      </w:pPr>
      <w:r>
        <w:t>College Preparedness</w:t>
      </w:r>
    </w:p>
    <w:p w14:paraId="1EB85963" w14:textId="4FF01C56" w:rsidR="00F619CD" w:rsidRPr="00F619CD" w:rsidRDefault="006B7964" w:rsidP="00F619CD">
      <w:pPr>
        <w:pStyle w:val="PACESubhead2"/>
        <w:rPr>
          <w:lang w:val="en"/>
        </w:rPr>
      </w:pPr>
      <w:r w:rsidRPr="00F619CD">
        <w:rPr>
          <w:lang w:val="en"/>
        </w:rPr>
        <w:t>Most</w:t>
      </w:r>
      <w:r w:rsidR="00F619CD" w:rsidRPr="00F619CD">
        <w:rPr>
          <w:lang w:val="en"/>
        </w:rPr>
        <w:t xml:space="preserve"> seniors felt that teachers and staff cared about their future, although fewer students were satisfied with the college advising they received.</w:t>
      </w:r>
    </w:p>
    <w:p w14:paraId="2149E363" w14:textId="42D42CB6" w:rsidR="00F619CD" w:rsidRDefault="00F619CD" w:rsidP="00F619CD">
      <w:pPr>
        <w:pStyle w:val="PACEBody"/>
      </w:pPr>
      <w:r w:rsidRPr="00F619CD">
        <w:rPr>
          <w:lang w:val="en"/>
        </w:rPr>
        <w:t>School belonging is also mediated by the relationships between students and school staff, which can lead to better academic outcomes (Hallinan, 2008; Hattie, 2009), including college-going (</w:t>
      </w:r>
      <w:proofErr w:type="spellStart"/>
      <w:r w:rsidRPr="00F619CD">
        <w:rPr>
          <w:lang w:val="en"/>
        </w:rPr>
        <w:t>Lecy</w:t>
      </w:r>
      <w:proofErr w:type="spellEnd"/>
      <w:r w:rsidRPr="00F619CD">
        <w:rPr>
          <w:lang w:val="en"/>
        </w:rPr>
        <w:t>, 2021). Reflecting on their perceived support in the transition out of high school, seniors were asked about the care demonstrated by teachers and school staff as well as their experiences with advising. By and large, high school seniors believed that the teachers and staff at their school cared about their future, with nearly 80</w:t>
      </w:r>
      <w:r w:rsidR="00A44C53">
        <w:rPr>
          <w:lang w:val="en"/>
        </w:rPr>
        <w:t xml:space="preserve"> percent</w:t>
      </w:r>
      <w:r w:rsidRPr="00F619CD">
        <w:rPr>
          <w:lang w:val="en"/>
        </w:rPr>
        <w:t xml:space="preserve"> responding </w:t>
      </w:r>
      <w:r w:rsidRPr="00F619CD">
        <w:rPr>
          <w:i/>
          <w:lang w:val="en"/>
        </w:rPr>
        <w:t xml:space="preserve">somewhat agree </w:t>
      </w:r>
      <w:r w:rsidRPr="00F619CD">
        <w:rPr>
          <w:lang w:val="en"/>
        </w:rPr>
        <w:t xml:space="preserve">or </w:t>
      </w:r>
      <w:r w:rsidRPr="00F619CD">
        <w:rPr>
          <w:i/>
          <w:lang w:val="en"/>
        </w:rPr>
        <w:t>strongly agree</w:t>
      </w:r>
      <w:r w:rsidRPr="00F619CD">
        <w:rPr>
          <w:lang w:val="en"/>
        </w:rPr>
        <w:t xml:space="preserve"> to the statement: </w:t>
      </w:r>
      <w:r w:rsidRPr="00F619CD">
        <w:rPr>
          <w:i/>
          <w:lang w:val="en"/>
        </w:rPr>
        <w:t xml:space="preserve">Teachers and staff at my high school care about my future </w:t>
      </w:r>
      <w:r w:rsidRPr="00F619CD">
        <w:rPr>
          <w:lang w:val="en"/>
        </w:rPr>
        <w:t>(see Figure 4).</w:t>
      </w:r>
      <w:r w:rsidRPr="00F619CD">
        <w:rPr>
          <w:vertAlign w:val="superscript"/>
          <w:lang w:val="en"/>
        </w:rPr>
        <w:footnoteReference w:id="7"/>
      </w:r>
      <w:r w:rsidRPr="00F619CD">
        <w:rPr>
          <w:lang w:val="en"/>
        </w:rPr>
        <w:t xml:space="preserve"> This high satisfaction rate was shared </w:t>
      </w:r>
      <w:r w:rsidRPr="00F619CD">
        <w:rPr>
          <w:lang w:val="en"/>
        </w:rPr>
        <w:lastRenderedPageBreak/>
        <w:t>across race, gender, and parental education level, although rates were slightly disproportionate across race/ethnicity and parental education, with greater rates of Filipino (83.6</w:t>
      </w:r>
      <w:r w:rsidR="00A44C53">
        <w:rPr>
          <w:lang w:val="en"/>
        </w:rPr>
        <w:t xml:space="preserve"> percent</w:t>
      </w:r>
      <w:r w:rsidRPr="00F619CD">
        <w:rPr>
          <w:lang w:val="en"/>
        </w:rPr>
        <w:t>) and White (82.4</w:t>
      </w:r>
      <w:r w:rsidR="00A44C53">
        <w:rPr>
          <w:lang w:val="en"/>
        </w:rPr>
        <w:t xml:space="preserve"> percent</w:t>
      </w:r>
      <w:r w:rsidRPr="00F619CD">
        <w:rPr>
          <w:lang w:val="en"/>
        </w:rPr>
        <w:t>) students as well as those whose parents had college degrees more likely to feel that staff cared. However, compared to their perceptions about staff, fewer students (66.3</w:t>
      </w:r>
      <w:r w:rsidR="00A44C53">
        <w:rPr>
          <w:lang w:val="en"/>
        </w:rPr>
        <w:t xml:space="preserve"> percent</w:t>
      </w:r>
      <w:r w:rsidRPr="00F619CD">
        <w:rPr>
          <w:lang w:val="en"/>
        </w:rPr>
        <w:t>) were satisfied with the college advising they received, with only 30.3</w:t>
      </w:r>
      <w:r w:rsidR="00A44C53">
        <w:rPr>
          <w:lang w:val="en"/>
        </w:rPr>
        <w:t xml:space="preserve"> percent</w:t>
      </w:r>
      <w:r w:rsidRPr="00F619CD">
        <w:rPr>
          <w:lang w:val="en"/>
        </w:rPr>
        <w:t xml:space="preserve"> indicating </w:t>
      </w:r>
      <w:r w:rsidRPr="00F619CD">
        <w:rPr>
          <w:i/>
          <w:lang w:val="en"/>
        </w:rPr>
        <w:t xml:space="preserve">strongly agree </w:t>
      </w:r>
      <w:r w:rsidRPr="00F619CD">
        <w:rPr>
          <w:lang w:val="en"/>
        </w:rPr>
        <w:t xml:space="preserve">to the statement: </w:t>
      </w:r>
      <w:r w:rsidRPr="00F619CD">
        <w:rPr>
          <w:i/>
          <w:lang w:val="en"/>
        </w:rPr>
        <w:t xml:space="preserve">I received good advising from high school about college </w:t>
      </w:r>
      <w:r w:rsidRPr="00F619CD">
        <w:rPr>
          <w:lang w:val="en"/>
        </w:rPr>
        <w:t>(see Figure 5). Further, students with higher parental education were less likely to be satisfied</w:t>
      </w:r>
      <w:r w:rsidRPr="00F619CD">
        <w:rPr>
          <w:i/>
          <w:lang w:val="en"/>
        </w:rPr>
        <w:t xml:space="preserve"> </w:t>
      </w:r>
      <w:r w:rsidRPr="00F619CD">
        <w:rPr>
          <w:lang w:val="en"/>
        </w:rPr>
        <w:t>with their college advising.</w:t>
      </w:r>
    </w:p>
    <w:p w14:paraId="43ABAA55" w14:textId="15DD6D9E" w:rsidR="00F619CD" w:rsidRDefault="00F860ED" w:rsidP="0010450D">
      <w:pPr>
        <w:pStyle w:val="PACEBody"/>
        <w:ind w:firstLine="0"/>
      </w:pPr>
      <w:r>
        <w:rPr>
          <w:noProof/>
        </w:rPr>
        <w:drawing>
          <wp:anchor distT="0" distB="0" distL="114300" distR="114300" simplePos="0" relativeHeight="251663360" behindDoc="0" locked="0" layoutInCell="1" allowOverlap="1" wp14:anchorId="31A0CD84" wp14:editId="30A504D7">
            <wp:simplePos x="0" y="0"/>
            <wp:positionH relativeFrom="column">
              <wp:posOffset>0</wp:posOffset>
            </wp:positionH>
            <wp:positionV relativeFrom="paragraph">
              <wp:posOffset>293089</wp:posOffset>
            </wp:positionV>
            <wp:extent cx="4656841" cy="2895600"/>
            <wp:effectExtent l="0" t="0" r="4445" b="0"/>
            <wp:wrapNone/>
            <wp:docPr id="154297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72588" name=""/>
                    <pic:cNvPicPr/>
                  </pic:nvPicPr>
                  <pic:blipFill>
                    <a:blip r:embed="rId16">
                      <a:extLst>
                        <a:ext uri="{28A0092B-C50C-407E-A947-70E740481C1C}">
                          <a14:useLocalDpi xmlns:a14="http://schemas.microsoft.com/office/drawing/2010/main" val="0"/>
                        </a:ext>
                      </a:extLst>
                    </a:blip>
                    <a:stretch>
                      <a:fillRect/>
                    </a:stretch>
                  </pic:blipFill>
                  <pic:spPr>
                    <a:xfrm>
                      <a:off x="0" y="0"/>
                      <a:ext cx="4656841" cy="2895600"/>
                    </a:xfrm>
                    <a:prstGeom prst="rect">
                      <a:avLst/>
                    </a:prstGeom>
                  </pic:spPr>
                </pic:pic>
              </a:graphicData>
            </a:graphic>
            <wp14:sizeRelH relativeFrom="page">
              <wp14:pctWidth>0</wp14:pctWidth>
            </wp14:sizeRelH>
            <wp14:sizeRelV relativeFrom="page">
              <wp14:pctHeight>0</wp14:pctHeight>
            </wp14:sizeRelV>
          </wp:anchor>
        </w:drawing>
      </w:r>
      <w:r w:rsidR="0010450D">
        <w:rPr>
          <w:b/>
        </w:rPr>
        <w:t>Figure</w:t>
      </w:r>
      <w:r w:rsidR="0010450D" w:rsidRPr="00473872">
        <w:rPr>
          <w:b/>
        </w:rPr>
        <w:t xml:space="preserve"> </w:t>
      </w:r>
      <w:r w:rsidR="0010450D">
        <w:rPr>
          <w:b/>
        </w:rPr>
        <w:t>4</w:t>
      </w:r>
      <w:r w:rsidR="0010450D" w:rsidRPr="00473872">
        <w:rPr>
          <w:b/>
        </w:rPr>
        <w:t>.</w:t>
      </w:r>
      <w:r w:rsidR="0010450D" w:rsidRPr="00473872">
        <w:t xml:space="preserve"> </w:t>
      </w:r>
      <w:r w:rsidR="00586373">
        <w:t xml:space="preserve">Care from </w:t>
      </w:r>
      <w:r w:rsidR="0010450D">
        <w:t>Teachers and Staff</w:t>
      </w:r>
    </w:p>
    <w:p w14:paraId="5F2341B1" w14:textId="04CBB4A2" w:rsidR="0010450D" w:rsidRDefault="0010450D" w:rsidP="0010450D">
      <w:pPr>
        <w:rPr>
          <w:i/>
          <w:sz w:val="20"/>
          <w:szCs w:val="20"/>
        </w:rPr>
      </w:pPr>
    </w:p>
    <w:p w14:paraId="0D980E39" w14:textId="77777777" w:rsidR="0010450D" w:rsidRDefault="0010450D" w:rsidP="0010450D">
      <w:pPr>
        <w:rPr>
          <w:i/>
          <w:sz w:val="20"/>
          <w:szCs w:val="20"/>
        </w:rPr>
      </w:pPr>
    </w:p>
    <w:p w14:paraId="78D54AF6" w14:textId="77777777" w:rsidR="0010450D" w:rsidRDefault="0010450D" w:rsidP="0010450D">
      <w:pPr>
        <w:rPr>
          <w:i/>
          <w:sz w:val="20"/>
          <w:szCs w:val="20"/>
        </w:rPr>
      </w:pPr>
    </w:p>
    <w:p w14:paraId="6D21D8A6" w14:textId="77777777" w:rsidR="0010450D" w:rsidRDefault="0010450D" w:rsidP="0010450D">
      <w:pPr>
        <w:rPr>
          <w:i/>
          <w:sz w:val="20"/>
          <w:szCs w:val="20"/>
        </w:rPr>
      </w:pPr>
    </w:p>
    <w:p w14:paraId="66DA96D6" w14:textId="77777777" w:rsidR="0010450D" w:rsidRDefault="0010450D" w:rsidP="0010450D">
      <w:pPr>
        <w:rPr>
          <w:i/>
          <w:sz w:val="20"/>
          <w:szCs w:val="20"/>
        </w:rPr>
      </w:pPr>
    </w:p>
    <w:p w14:paraId="35C7BBDB" w14:textId="77777777" w:rsidR="0010450D" w:rsidRDefault="0010450D" w:rsidP="0010450D">
      <w:pPr>
        <w:rPr>
          <w:i/>
          <w:sz w:val="20"/>
          <w:szCs w:val="20"/>
        </w:rPr>
      </w:pPr>
    </w:p>
    <w:p w14:paraId="75F04CFB" w14:textId="77777777" w:rsidR="0010450D" w:rsidRDefault="0010450D" w:rsidP="0010450D">
      <w:pPr>
        <w:rPr>
          <w:i/>
          <w:sz w:val="20"/>
          <w:szCs w:val="20"/>
        </w:rPr>
      </w:pPr>
    </w:p>
    <w:p w14:paraId="36BF4F43" w14:textId="77777777" w:rsidR="0010450D" w:rsidRDefault="0010450D" w:rsidP="0010450D">
      <w:pPr>
        <w:rPr>
          <w:i/>
          <w:sz w:val="20"/>
          <w:szCs w:val="20"/>
        </w:rPr>
      </w:pPr>
    </w:p>
    <w:p w14:paraId="02C1B184" w14:textId="77777777" w:rsidR="0010450D" w:rsidRDefault="0010450D" w:rsidP="0010450D">
      <w:pPr>
        <w:rPr>
          <w:i/>
          <w:sz w:val="20"/>
          <w:szCs w:val="20"/>
        </w:rPr>
      </w:pPr>
    </w:p>
    <w:p w14:paraId="12381E96" w14:textId="77777777" w:rsidR="00F860ED" w:rsidRDefault="00F860ED" w:rsidP="0010450D">
      <w:pPr>
        <w:rPr>
          <w:i/>
          <w:sz w:val="20"/>
          <w:szCs w:val="20"/>
        </w:rPr>
      </w:pPr>
    </w:p>
    <w:p w14:paraId="54100285" w14:textId="77777777" w:rsidR="00F860ED" w:rsidRDefault="00F860ED" w:rsidP="0010450D">
      <w:pPr>
        <w:rPr>
          <w:i/>
          <w:sz w:val="20"/>
          <w:szCs w:val="20"/>
        </w:rPr>
      </w:pPr>
    </w:p>
    <w:p w14:paraId="10756B4B" w14:textId="6AC2F3CD" w:rsidR="0010450D" w:rsidRDefault="0010450D" w:rsidP="0010450D">
      <w:pPr>
        <w:rPr>
          <w:b/>
        </w:rPr>
      </w:pPr>
      <w:r>
        <w:rPr>
          <w:i/>
          <w:sz w:val="20"/>
          <w:szCs w:val="20"/>
        </w:rPr>
        <w:t>Note</w:t>
      </w:r>
      <w:r>
        <w:rPr>
          <w:sz w:val="20"/>
          <w:szCs w:val="20"/>
        </w:rPr>
        <w:t>. Rates depicted in the figure represent 8,012 survey respondents who answered this question. Racial/ethnic, gender, and parent level of education subgroups also exclude respondents who did not provide a response for the respective demographic question within the survey.</w:t>
      </w:r>
    </w:p>
    <w:p w14:paraId="77961D3E" w14:textId="77777777" w:rsidR="00F860ED" w:rsidRDefault="00F860ED">
      <w:pPr>
        <w:rPr>
          <w:rFonts w:ascii="Calibri" w:eastAsia="Calibri" w:hAnsi="Calibri" w:cs="Calibri"/>
          <w:b/>
          <w:sz w:val="25"/>
          <w:szCs w:val="25"/>
        </w:rPr>
      </w:pPr>
      <w:r>
        <w:rPr>
          <w:b/>
        </w:rPr>
        <w:br w:type="page"/>
      </w:r>
    </w:p>
    <w:p w14:paraId="0D39AF87" w14:textId="009F3A8E" w:rsidR="0010450D" w:rsidRDefault="00586373" w:rsidP="0010450D">
      <w:pPr>
        <w:pStyle w:val="PACEBody"/>
        <w:ind w:firstLine="0"/>
        <w:rPr>
          <w:lang w:val="en"/>
        </w:rPr>
      </w:pPr>
      <w:r>
        <w:rPr>
          <w:b/>
        </w:rPr>
        <w:lastRenderedPageBreak/>
        <w:t>Figure</w:t>
      </w:r>
      <w:r w:rsidRPr="00473872">
        <w:rPr>
          <w:b/>
        </w:rPr>
        <w:t xml:space="preserve"> </w:t>
      </w:r>
      <w:r>
        <w:rPr>
          <w:b/>
        </w:rPr>
        <w:t>5</w:t>
      </w:r>
      <w:r w:rsidRPr="00473872">
        <w:rPr>
          <w:b/>
        </w:rPr>
        <w:t>.</w:t>
      </w:r>
      <w:r w:rsidRPr="00473872">
        <w:t xml:space="preserve"> </w:t>
      </w:r>
      <w:r>
        <w:t>College</w:t>
      </w:r>
      <w:r>
        <w:rPr>
          <w:noProof/>
        </w:rPr>
        <w:t xml:space="preserve"> </w:t>
      </w:r>
      <w:r w:rsidR="0010450D">
        <w:rPr>
          <w:noProof/>
        </w:rPr>
        <w:drawing>
          <wp:anchor distT="0" distB="0" distL="114300" distR="114300" simplePos="0" relativeHeight="251664384" behindDoc="0" locked="0" layoutInCell="1" allowOverlap="1" wp14:anchorId="6D68DB2E" wp14:editId="3BEA696E">
            <wp:simplePos x="0" y="0"/>
            <wp:positionH relativeFrom="column">
              <wp:posOffset>38100</wp:posOffset>
            </wp:positionH>
            <wp:positionV relativeFrom="paragraph">
              <wp:posOffset>204470</wp:posOffset>
            </wp:positionV>
            <wp:extent cx="4513977" cy="2903220"/>
            <wp:effectExtent l="0" t="0" r="0" b="5080"/>
            <wp:wrapNone/>
            <wp:docPr id="2046034472" name="Picture 1" descr="A graph of a surve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34472" name="Picture 1" descr="A graph of a survey&#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4527355" cy="2911824"/>
                    </a:xfrm>
                    <a:prstGeom prst="rect">
                      <a:avLst/>
                    </a:prstGeom>
                  </pic:spPr>
                </pic:pic>
              </a:graphicData>
            </a:graphic>
            <wp14:sizeRelH relativeFrom="page">
              <wp14:pctWidth>0</wp14:pctWidth>
            </wp14:sizeRelH>
            <wp14:sizeRelV relativeFrom="page">
              <wp14:pctHeight>0</wp14:pctHeight>
            </wp14:sizeRelV>
          </wp:anchor>
        </w:drawing>
      </w:r>
      <w:r>
        <w:rPr>
          <w:noProof/>
        </w:rPr>
        <w:t>Advising in High School</w:t>
      </w:r>
    </w:p>
    <w:p w14:paraId="38E1EC28" w14:textId="77777777" w:rsidR="0010450D" w:rsidRDefault="0010450D" w:rsidP="008E692A">
      <w:pPr>
        <w:pStyle w:val="PACEBody"/>
        <w:rPr>
          <w:lang w:val="en"/>
        </w:rPr>
      </w:pPr>
    </w:p>
    <w:p w14:paraId="43D02722" w14:textId="186E9204" w:rsidR="0010450D" w:rsidRDefault="0010450D" w:rsidP="008E692A">
      <w:pPr>
        <w:pStyle w:val="PACEBody"/>
        <w:rPr>
          <w:lang w:val="en"/>
        </w:rPr>
      </w:pPr>
    </w:p>
    <w:p w14:paraId="20FD989C" w14:textId="77777777" w:rsidR="0010450D" w:rsidRDefault="0010450D" w:rsidP="008E692A">
      <w:pPr>
        <w:pStyle w:val="PACEBody"/>
        <w:rPr>
          <w:lang w:val="en"/>
        </w:rPr>
      </w:pPr>
    </w:p>
    <w:p w14:paraId="5D5FBE1C" w14:textId="77777777" w:rsidR="0010450D" w:rsidRDefault="0010450D" w:rsidP="008E692A">
      <w:pPr>
        <w:pStyle w:val="PACEBody"/>
        <w:rPr>
          <w:lang w:val="en"/>
        </w:rPr>
      </w:pPr>
    </w:p>
    <w:p w14:paraId="3B0B3CA8" w14:textId="77777777" w:rsidR="0010450D" w:rsidRDefault="0010450D" w:rsidP="008E692A">
      <w:pPr>
        <w:pStyle w:val="PACEBody"/>
        <w:rPr>
          <w:lang w:val="en"/>
        </w:rPr>
      </w:pPr>
    </w:p>
    <w:p w14:paraId="07B5CA0D" w14:textId="77777777" w:rsidR="0010450D" w:rsidRDefault="0010450D" w:rsidP="008E692A">
      <w:pPr>
        <w:pStyle w:val="PACEBody"/>
        <w:rPr>
          <w:lang w:val="en"/>
        </w:rPr>
      </w:pPr>
    </w:p>
    <w:p w14:paraId="14A66CB0" w14:textId="77777777" w:rsidR="0010450D" w:rsidRDefault="0010450D" w:rsidP="008E692A">
      <w:pPr>
        <w:pStyle w:val="PACEBody"/>
        <w:rPr>
          <w:lang w:val="en"/>
        </w:rPr>
      </w:pPr>
    </w:p>
    <w:p w14:paraId="0D338B36" w14:textId="77777777" w:rsidR="0010450D" w:rsidRDefault="0010450D" w:rsidP="008E692A">
      <w:pPr>
        <w:pStyle w:val="PACEBody"/>
        <w:rPr>
          <w:lang w:val="en"/>
        </w:rPr>
      </w:pPr>
    </w:p>
    <w:p w14:paraId="5CE6D2A3" w14:textId="38DD4C2B" w:rsidR="0010450D" w:rsidRPr="00586373" w:rsidRDefault="00586373" w:rsidP="00586373">
      <w:pPr>
        <w:rPr>
          <w:i/>
          <w:highlight w:val="yellow"/>
        </w:rPr>
      </w:pPr>
      <w:r>
        <w:rPr>
          <w:i/>
          <w:sz w:val="20"/>
          <w:szCs w:val="20"/>
        </w:rPr>
        <w:t>Note</w:t>
      </w:r>
      <w:r>
        <w:rPr>
          <w:sz w:val="20"/>
          <w:szCs w:val="20"/>
        </w:rPr>
        <w:t>. Rates depicted in the figure represent 8,013 survey respondents who answered this question. Racial/ethnic, gender, and parent level of education subgroups also exclude respondents who did not provide a response for the respective demographic question within the survey.</w:t>
      </w:r>
    </w:p>
    <w:p w14:paraId="09BBC880" w14:textId="698FA954" w:rsidR="0010450D" w:rsidRPr="008E692A" w:rsidRDefault="00586373" w:rsidP="00586373">
      <w:pPr>
        <w:spacing w:after="240" w:line="240" w:lineRule="auto"/>
        <w:rPr>
          <w:b/>
          <w:color w:val="FF0000"/>
          <w:sz w:val="25"/>
          <w:szCs w:val="25"/>
        </w:rPr>
      </w:pPr>
      <w:r w:rsidRPr="008E692A">
        <w:rPr>
          <w:b/>
          <w:color w:val="FF0000"/>
          <w:sz w:val="25"/>
          <w:szCs w:val="25"/>
          <w:highlight w:val="yellow"/>
        </w:rPr>
        <w:t>[Quote Call Out Box]</w:t>
      </w:r>
    </w:p>
    <w:p w14:paraId="62E940D5" w14:textId="77777777" w:rsidR="00586373" w:rsidRDefault="00586373" w:rsidP="00586373">
      <w:pPr>
        <w:pStyle w:val="Quote"/>
      </w:pPr>
      <w:r w:rsidRPr="00586373">
        <w:rPr>
          <w:lang w:val="en"/>
        </w:rPr>
        <w:t>“I believe remaining consistent [with] my academics will [be] the biggest challenge. I personally don’t believe I’m prepared to pass college level classes. Yet I notice… Most of [the] class of 2023, aren’t prepared as well.”</w:t>
      </w:r>
      <w:r>
        <w:t xml:space="preserve"> </w:t>
      </w:r>
    </w:p>
    <w:p w14:paraId="22B3F692" w14:textId="22A75F54" w:rsidR="00586373" w:rsidRPr="00586373" w:rsidRDefault="00586373" w:rsidP="00586373">
      <w:pPr>
        <w:pStyle w:val="PACESubhead2"/>
        <w:rPr>
          <w:lang w:val="en"/>
        </w:rPr>
      </w:pPr>
      <w:r w:rsidRPr="00586373">
        <w:rPr>
          <w:lang w:val="en"/>
        </w:rPr>
        <w:t xml:space="preserve">One-fifth of the seniors surveyed felt prepared for college; yet, just about as many were unsure of their readiness. </w:t>
      </w:r>
    </w:p>
    <w:p w14:paraId="63F2233B" w14:textId="7782C1EF" w:rsidR="00586373" w:rsidRDefault="00586373" w:rsidP="00586373">
      <w:pPr>
        <w:pStyle w:val="Quote"/>
        <w:ind w:left="0" w:firstLine="720"/>
        <w:rPr>
          <w:i w:val="0"/>
          <w:iCs w:val="0"/>
          <w:lang w:val="en"/>
        </w:rPr>
      </w:pPr>
      <w:r w:rsidRPr="00586373">
        <w:rPr>
          <w:i w:val="0"/>
          <w:iCs w:val="0"/>
          <w:lang w:val="en"/>
        </w:rPr>
        <w:t xml:space="preserve">Figure 6 presents results on students’ readiness for college. Although seniors generally felt prepared for college, most students selected </w:t>
      </w:r>
      <w:r w:rsidRPr="00586373">
        <w:rPr>
          <w:lang w:val="en"/>
        </w:rPr>
        <w:t>somewhat</w:t>
      </w:r>
      <w:r w:rsidRPr="00586373">
        <w:rPr>
          <w:i w:val="0"/>
          <w:iCs w:val="0"/>
          <w:lang w:val="en"/>
        </w:rPr>
        <w:t xml:space="preserve"> (41.5</w:t>
      </w:r>
      <w:r w:rsidR="00A44C53">
        <w:rPr>
          <w:i w:val="0"/>
          <w:iCs w:val="0"/>
          <w:lang w:val="en"/>
        </w:rPr>
        <w:t xml:space="preserve"> percent</w:t>
      </w:r>
      <w:r w:rsidRPr="00586373">
        <w:rPr>
          <w:i w:val="0"/>
          <w:iCs w:val="0"/>
          <w:lang w:val="en"/>
        </w:rPr>
        <w:t>). Notably, while 21.2</w:t>
      </w:r>
      <w:r w:rsidR="00A44C53">
        <w:rPr>
          <w:i w:val="0"/>
          <w:iCs w:val="0"/>
          <w:lang w:val="en"/>
        </w:rPr>
        <w:t xml:space="preserve"> percent</w:t>
      </w:r>
      <w:r w:rsidRPr="00586373">
        <w:rPr>
          <w:i w:val="0"/>
          <w:iCs w:val="0"/>
          <w:lang w:val="en"/>
        </w:rPr>
        <w:t xml:space="preserve"> noted that they strongly agree with the statement: </w:t>
      </w:r>
      <w:r w:rsidRPr="00586373">
        <w:rPr>
          <w:lang w:val="en"/>
        </w:rPr>
        <w:t>I feel prepared for college</w:t>
      </w:r>
      <w:r w:rsidRPr="00586373">
        <w:rPr>
          <w:i w:val="0"/>
          <w:iCs w:val="0"/>
          <w:lang w:val="en"/>
        </w:rPr>
        <w:t>, just about as many students were also unsure (21.6</w:t>
      </w:r>
      <w:r w:rsidR="00A44C53">
        <w:rPr>
          <w:i w:val="0"/>
          <w:iCs w:val="0"/>
          <w:lang w:val="en"/>
        </w:rPr>
        <w:t xml:space="preserve"> percent</w:t>
      </w:r>
      <w:r w:rsidRPr="00586373">
        <w:rPr>
          <w:i w:val="0"/>
          <w:iCs w:val="0"/>
          <w:lang w:val="en"/>
        </w:rPr>
        <w:t>). Additionally, results reveal that White (27.8</w:t>
      </w:r>
      <w:r w:rsidR="00A44C53">
        <w:rPr>
          <w:i w:val="0"/>
          <w:iCs w:val="0"/>
          <w:lang w:val="en"/>
        </w:rPr>
        <w:t xml:space="preserve"> percent</w:t>
      </w:r>
      <w:r w:rsidRPr="00586373">
        <w:rPr>
          <w:i w:val="0"/>
          <w:iCs w:val="0"/>
          <w:lang w:val="en"/>
        </w:rPr>
        <w:t>), cisgender men (23.8</w:t>
      </w:r>
      <w:r w:rsidR="00A44C53">
        <w:rPr>
          <w:i w:val="0"/>
          <w:iCs w:val="0"/>
          <w:lang w:val="en"/>
        </w:rPr>
        <w:t xml:space="preserve"> percent</w:t>
      </w:r>
      <w:r w:rsidRPr="00586373">
        <w:rPr>
          <w:i w:val="0"/>
          <w:iCs w:val="0"/>
          <w:lang w:val="en"/>
        </w:rPr>
        <w:t xml:space="preserve">) reported that they </w:t>
      </w:r>
      <w:r w:rsidRPr="00586373">
        <w:rPr>
          <w:lang w:val="en"/>
        </w:rPr>
        <w:t>strongly agreed</w:t>
      </w:r>
      <w:r w:rsidRPr="00586373">
        <w:rPr>
          <w:i w:val="0"/>
          <w:iCs w:val="0"/>
          <w:lang w:val="en"/>
        </w:rPr>
        <w:t xml:space="preserve"> they were prepared, compared to their race and gender counterparts. Moreover, higher parental education is also associated with increased college preparedness. Therefore, while satisfaction with advising declines as parental education increases, subjective college preparedness rises at higher levels of parental education; this suggests that many students receive help from their parents when applying for college, perhaps more than from their school.</w:t>
      </w:r>
    </w:p>
    <w:p w14:paraId="27ADBC8E" w14:textId="77777777" w:rsidR="00F860ED" w:rsidRDefault="00F860ED">
      <w:pPr>
        <w:rPr>
          <w:rFonts w:ascii="Calibri" w:eastAsia="Calibri" w:hAnsi="Calibri" w:cs="Calibri"/>
          <w:b/>
          <w:sz w:val="25"/>
          <w:szCs w:val="25"/>
        </w:rPr>
      </w:pPr>
      <w:r>
        <w:rPr>
          <w:b/>
        </w:rPr>
        <w:br w:type="page"/>
      </w:r>
    </w:p>
    <w:p w14:paraId="407537E7" w14:textId="053D9C9C" w:rsidR="00586373" w:rsidRDefault="00586373" w:rsidP="00586373">
      <w:pPr>
        <w:pStyle w:val="PACEBody"/>
        <w:ind w:firstLine="0"/>
        <w:rPr>
          <w:lang w:val="en"/>
        </w:rPr>
      </w:pPr>
      <w:r>
        <w:rPr>
          <w:rFonts w:ascii="Courier New" w:eastAsia="Courier New" w:hAnsi="Courier New" w:cs="Courier New"/>
          <w:noProof/>
          <w:sz w:val="16"/>
          <w:szCs w:val="16"/>
        </w:rPr>
        <w:lastRenderedPageBreak/>
        <w:drawing>
          <wp:anchor distT="0" distB="0" distL="114300" distR="114300" simplePos="0" relativeHeight="251665408" behindDoc="0" locked="0" layoutInCell="1" allowOverlap="1" wp14:anchorId="0D12E72A" wp14:editId="3FC29787">
            <wp:simplePos x="0" y="0"/>
            <wp:positionH relativeFrom="column">
              <wp:posOffset>0</wp:posOffset>
            </wp:positionH>
            <wp:positionV relativeFrom="paragraph">
              <wp:posOffset>236220</wp:posOffset>
            </wp:positionV>
            <wp:extent cx="4480560" cy="3162300"/>
            <wp:effectExtent l="0" t="0" r="2540" b="0"/>
            <wp:wrapNone/>
            <wp:docPr id="6" name="image7.png" descr="A graph with different colored bar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6" name="image7.png" descr="A graph with different colored bars&#10;&#10;Description automatically generated with medium confidence"/>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4480560" cy="3162300"/>
                    </a:xfrm>
                    <a:prstGeom prst="rect">
                      <a:avLst/>
                    </a:prstGeom>
                    <a:ln/>
                  </pic:spPr>
                </pic:pic>
              </a:graphicData>
            </a:graphic>
            <wp14:sizeRelH relativeFrom="page">
              <wp14:pctWidth>0</wp14:pctWidth>
            </wp14:sizeRelH>
            <wp14:sizeRelV relativeFrom="page">
              <wp14:pctHeight>0</wp14:pctHeight>
            </wp14:sizeRelV>
          </wp:anchor>
        </w:drawing>
      </w:r>
      <w:r>
        <w:rPr>
          <w:b/>
        </w:rPr>
        <w:t>Figure</w:t>
      </w:r>
      <w:r w:rsidRPr="00473872">
        <w:rPr>
          <w:b/>
        </w:rPr>
        <w:t xml:space="preserve"> </w:t>
      </w:r>
      <w:r>
        <w:rPr>
          <w:b/>
        </w:rPr>
        <w:t>6</w:t>
      </w:r>
      <w:r w:rsidRPr="00473872">
        <w:rPr>
          <w:b/>
        </w:rPr>
        <w:t>.</w:t>
      </w:r>
      <w:r w:rsidRPr="00473872">
        <w:t xml:space="preserve"> </w:t>
      </w:r>
      <w:r>
        <w:t>College Preparedness</w:t>
      </w:r>
    </w:p>
    <w:p w14:paraId="7B13C211" w14:textId="7A121AE6" w:rsidR="00586373" w:rsidRPr="00586373" w:rsidRDefault="00586373" w:rsidP="00586373">
      <w:pPr>
        <w:rPr>
          <w:lang w:val="en"/>
        </w:rPr>
      </w:pPr>
    </w:p>
    <w:p w14:paraId="3B629E68" w14:textId="77777777" w:rsidR="00586373" w:rsidRDefault="00586373" w:rsidP="00586373">
      <w:pPr>
        <w:pStyle w:val="Quote"/>
        <w:ind w:left="0"/>
        <w:rPr>
          <w:b/>
          <w:i w:val="0"/>
          <w:iCs w:val="0"/>
          <w:color w:val="00518A"/>
          <w:sz w:val="31"/>
          <w:szCs w:val="31"/>
        </w:rPr>
      </w:pPr>
    </w:p>
    <w:p w14:paraId="7EDE9CBB" w14:textId="77777777" w:rsidR="00586373" w:rsidRDefault="00586373" w:rsidP="00586373">
      <w:pPr>
        <w:pStyle w:val="Quote"/>
        <w:ind w:left="0"/>
        <w:rPr>
          <w:b/>
          <w:i w:val="0"/>
          <w:iCs w:val="0"/>
          <w:color w:val="00518A"/>
          <w:sz w:val="31"/>
          <w:szCs w:val="31"/>
        </w:rPr>
      </w:pPr>
    </w:p>
    <w:p w14:paraId="696D1EE9" w14:textId="77777777" w:rsidR="00586373" w:rsidRDefault="00586373" w:rsidP="00586373">
      <w:pPr>
        <w:pStyle w:val="Quote"/>
        <w:ind w:left="0"/>
        <w:rPr>
          <w:b/>
          <w:i w:val="0"/>
          <w:iCs w:val="0"/>
          <w:color w:val="00518A"/>
          <w:sz w:val="31"/>
          <w:szCs w:val="31"/>
        </w:rPr>
      </w:pPr>
    </w:p>
    <w:p w14:paraId="4EB11730" w14:textId="77777777" w:rsidR="00586373" w:rsidRDefault="00586373" w:rsidP="00586373">
      <w:pPr>
        <w:pStyle w:val="Quote"/>
        <w:ind w:left="0"/>
        <w:rPr>
          <w:b/>
          <w:i w:val="0"/>
          <w:iCs w:val="0"/>
          <w:color w:val="00518A"/>
          <w:sz w:val="31"/>
          <w:szCs w:val="31"/>
        </w:rPr>
      </w:pPr>
    </w:p>
    <w:p w14:paraId="1A246DAF" w14:textId="77777777" w:rsidR="00586373" w:rsidRDefault="00586373" w:rsidP="00586373">
      <w:pPr>
        <w:pStyle w:val="Quote"/>
        <w:ind w:left="0"/>
        <w:rPr>
          <w:b/>
          <w:i w:val="0"/>
          <w:iCs w:val="0"/>
          <w:color w:val="00518A"/>
          <w:sz w:val="31"/>
          <w:szCs w:val="31"/>
        </w:rPr>
      </w:pPr>
    </w:p>
    <w:p w14:paraId="0030D2D8" w14:textId="77777777" w:rsidR="00586373" w:rsidRDefault="00586373" w:rsidP="00586373">
      <w:pPr>
        <w:pStyle w:val="Quote"/>
        <w:ind w:left="0"/>
        <w:rPr>
          <w:b/>
          <w:i w:val="0"/>
          <w:iCs w:val="0"/>
          <w:color w:val="00518A"/>
          <w:sz w:val="31"/>
          <w:szCs w:val="31"/>
        </w:rPr>
      </w:pPr>
    </w:p>
    <w:p w14:paraId="092D8A55" w14:textId="77777777" w:rsidR="00586373" w:rsidRDefault="00586373" w:rsidP="00586373">
      <w:pPr>
        <w:pStyle w:val="Quote"/>
        <w:ind w:left="0"/>
        <w:rPr>
          <w:b/>
          <w:i w:val="0"/>
          <w:iCs w:val="0"/>
          <w:color w:val="00518A"/>
          <w:sz w:val="31"/>
          <w:szCs w:val="31"/>
        </w:rPr>
      </w:pPr>
    </w:p>
    <w:p w14:paraId="34AF5DD0" w14:textId="1CBFD8DA" w:rsidR="00586373" w:rsidRDefault="00586373" w:rsidP="00586373">
      <w:pPr>
        <w:pStyle w:val="Quote"/>
        <w:spacing w:after="240" w:line="240" w:lineRule="auto"/>
        <w:ind w:left="0"/>
        <w:rPr>
          <w:b/>
          <w:i w:val="0"/>
          <w:iCs w:val="0"/>
          <w:color w:val="00518A"/>
          <w:sz w:val="31"/>
          <w:szCs w:val="31"/>
        </w:rPr>
      </w:pPr>
      <w:r>
        <w:rPr>
          <w:sz w:val="20"/>
          <w:szCs w:val="20"/>
        </w:rPr>
        <w:t xml:space="preserve">Note. </w:t>
      </w:r>
      <w:r w:rsidRPr="00586373">
        <w:rPr>
          <w:i w:val="0"/>
          <w:iCs w:val="0"/>
          <w:sz w:val="20"/>
          <w:szCs w:val="20"/>
        </w:rPr>
        <w:t>Rates depicted in the figure represent 8,010 survey respondents who answered this question. Racial/ethnic, gender, and parent level of education subgroups also exclude respondents who did not provide a response for the respective demographic question within the survey.</w:t>
      </w:r>
      <w:r w:rsidRPr="00586373">
        <w:rPr>
          <w:b/>
          <w:i w:val="0"/>
          <w:iCs w:val="0"/>
          <w:color w:val="00518A"/>
          <w:sz w:val="31"/>
          <w:szCs w:val="31"/>
        </w:rPr>
        <w:t xml:space="preserve"> </w:t>
      </w:r>
    </w:p>
    <w:p w14:paraId="304A4E11" w14:textId="77777777" w:rsidR="00586373" w:rsidRPr="008E692A" w:rsidRDefault="00586373" w:rsidP="00586373">
      <w:pPr>
        <w:spacing w:after="240" w:line="240" w:lineRule="auto"/>
        <w:rPr>
          <w:b/>
          <w:color w:val="FF0000"/>
          <w:sz w:val="25"/>
          <w:szCs w:val="25"/>
        </w:rPr>
      </w:pPr>
      <w:r w:rsidRPr="008E692A">
        <w:rPr>
          <w:b/>
          <w:color w:val="FF0000"/>
          <w:sz w:val="25"/>
          <w:szCs w:val="25"/>
          <w:highlight w:val="yellow"/>
        </w:rPr>
        <w:t>[Quote Call Out Box]</w:t>
      </w:r>
    </w:p>
    <w:p w14:paraId="687BCBD8" w14:textId="7586FCC4" w:rsidR="00586373" w:rsidRPr="00586373" w:rsidRDefault="00586373" w:rsidP="00586373">
      <w:pPr>
        <w:pStyle w:val="Quote"/>
      </w:pPr>
      <w:r w:rsidRPr="00586373">
        <w:t>“</w:t>
      </w:r>
      <w:r w:rsidR="00F61B1E">
        <w:t>[The biggest challenge will be] b</w:t>
      </w:r>
      <w:r w:rsidRPr="00586373">
        <w:t>eing away from home. I’m excited to be leaving, but everything I’ve loved my entire life is staying here. My family, my pets, my friends. It hurts knowing people change after high school and my biggest fear is my friends [will] stop keeping in contact with me because I’m moving 12 hours up North.”</w:t>
      </w:r>
      <w:r>
        <w:t xml:space="preserve"> </w:t>
      </w:r>
    </w:p>
    <w:p w14:paraId="481DB4F6" w14:textId="0124CF28" w:rsidR="00586373" w:rsidRPr="00DB5466" w:rsidRDefault="00F61B1E" w:rsidP="00586373">
      <w:pPr>
        <w:pStyle w:val="PACESubhead1"/>
      </w:pPr>
      <w:r>
        <w:t>College Plans</w:t>
      </w:r>
    </w:p>
    <w:p w14:paraId="37480922" w14:textId="17C2969F" w:rsidR="00586373" w:rsidRPr="006776E5" w:rsidRDefault="00F61B1E" w:rsidP="00586373">
      <w:pPr>
        <w:pStyle w:val="PACESubhead2"/>
      </w:pPr>
      <w:r w:rsidRPr="00F61B1E">
        <w:rPr>
          <w:lang w:val="en"/>
        </w:rPr>
        <w:t>Over 37</w:t>
      </w:r>
      <w:r w:rsidR="00A44C53">
        <w:rPr>
          <w:lang w:val="en"/>
        </w:rPr>
        <w:t xml:space="preserve"> percent</w:t>
      </w:r>
      <w:r w:rsidRPr="00F61B1E">
        <w:rPr>
          <w:lang w:val="en"/>
        </w:rPr>
        <w:t xml:space="preserve"> of students planned to enroll in community college—a rate about 15 percentage points higher than those planning to attend one of the state’s four-year public universities.</w:t>
      </w:r>
    </w:p>
    <w:p w14:paraId="2AD6642A" w14:textId="5869E842" w:rsidR="00F61B1E" w:rsidRPr="00F61B1E" w:rsidRDefault="00F61B1E" w:rsidP="00F61B1E">
      <w:pPr>
        <w:pStyle w:val="PACEBody"/>
        <w:rPr>
          <w:lang w:val="en"/>
        </w:rPr>
      </w:pPr>
      <w:r w:rsidRPr="00F61B1E">
        <w:rPr>
          <w:lang w:val="en"/>
        </w:rPr>
        <w:t>An overwhelming majority—nearly 90</w:t>
      </w:r>
      <w:r w:rsidR="00A44C53">
        <w:rPr>
          <w:lang w:val="en"/>
        </w:rPr>
        <w:t xml:space="preserve"> percent</w:t>
      </w:r>
      <w:r w:rsidRPr="00F61B1E">
        <w:rPr>
          <w:lang w:val="en"/>
        </w:rPr>
        <w:t xml:space="preserve"> of the students in our sample—reported that they planned to attend a college in California in the fall of 2023</w:t>
      </w:r>
      <w:r w:rsidRPr="00F61B1E">
        <w:rPr>
          <w:vertAlign w:val="superscript"/>
          <w:lang w:val="en"/>
        </w:rPr>
        <w:footnoteReference w:id="8"/>
      </w:r>
      <w:r w:rsidRPr="00F61B1E">
        <w:rPr>
          <w:lang w:val="en"/>
        </w:rPr>
        <w:t xml:space="preserve"> (see Figure </w:t>
      </w:r>
      <w:r w:rsidRPr="00F61B1E">
        <w:rPr>
          <w:lang w:val="en"/>
        </w:rPr>
        <w:lastRenderedPageBreak/>
        <w:t>7). Most students (37.6</w:t>
      </w:r>
      <w:r w:rsidR="00A44C53">
        <w:rPr>
          <w:lang w:val="en"/>
        </w:rPr>
        <w:t xml:space="preserve"> percent</w:t>
      </w:r>
      <w:r w:rsidRPr="00F61B1E">
        <w:rPr>
          <w:lang w:val="en"/>
        </w:rPr>
        <w:t>) intended to matriculate to one of the state’s 116 community colleges, while about 22</w:t>
      </w:r>
      <w:r w:rsidR="00A44C53">
        <w:rPr>
          <w:lang w:val="en"/>
        </w:rPr>
        <w:t xml:space="preserve"> percent</w:t>
      </w:r>
      <w:r w:rsidRPr="00F61B1E">
        <w:rPr>
          <w:lang w:val="en"/>
        </w:rPr>
        <w:t xml:space="preserve"> of students planned to attend a California State University (CSU) or University of California (UC), respectively. Additionally, a little over 10</w:t>
      </w:r>
      <w:r w:rsidR="00A44C53">
        <w:rPr>
          <w:lang w:val="en"/>
        </w:rPr>
        <w:t xml:space="preserve"> percent</w:t>
      </w:r>
      <w:r w:rsidRPr="00F61B1E">
        <w:rPr>
          <w:lang w:val="en"/>
        </w:rPr>
        <w:t xml:space="preserve"> of respondents noted their intention to attend a college outside of California.</w:t>
      </w:r>
      <w:r w:rsidRPr="00F61B1E">
        <w:rPr>
          <w:vertAlign w:val="superscript"/>
          <w:lang w:val="en"/>
        </w:rPr>
        <w:footnoteReference w:id="9"/>
      </w:r>
    </w:p>
    <w:p w14:paraId="61932B0D" w14:textId="6CE2DE8F" w:rsidR="00586373" w:rsidRDefault="00F61B1E" w:rsidP="00F61B1E">
      <w:pPr>
        <w:pStyle w:val="PACEBody"/>
        <w:rPr>
          <w:lang w:val="en"/>
        </w:rPr>
      </w:pPr>
      <w:r w:rsidRPr="00F61B1E">
        <w:rPr>
          <w:lang w:val="en"/>
        </w:rPr>
        <w:t>Differences also emerge across demographic characteristics. For example, while the majority of Latinx students (46.6</w:t>
      </w:r>
      <w:r w:rsidR="00A44C53">
        <w:rPr>
          <w:lang w:val="en"/>
        </w:rPr>
        <w:t xml:space="preserve"> percent</w:t>
      </w:r>
      <w:r w:rsidRPr="00F61B1E">
        <w:rPr>
          <w:lang w:val="en"/>
        </w:rPr>
        <w:t>) planned to enroll in a community college in the fall, the majority of Asian students (43.3</w:t>
      </w:r>
      <w:r w:rsidR="00A44C53">
        <w:rPr>
          <w:lang w:val="en"/>
        </w:rPr>
        <w:t xml:space="preserve"> percent</w:t>
      </w:r>
      <w:r w:rsidRPr="00F61B1E">
        <w:rPr>
          <w:lang w:val="en"/>
        </w:rPr>
        <w:t>) planned to attend a UC. Relatedly, White (22.1</w:t>
      </w:r>
      <w:r w:rsidR="00A44C53">
        <w:rPr>
          <w:lang w:val="en"/>
        </w:rPr>
        <w:t xml:space="preserve"> percent</w:t>
      </w:r>
      <w:r w:rsidRPr="00F61B1E">
        <w:rPr>
          <w:lang w:val="en"/>
        </w:rPr>
        <w:t>), Black (13.9</w:t>
      </w:r>
      <w:r w:rsidR="00A44C53">
        <w:rPr>
          <w:lang w:val="en"/>
        </w:rPr>
        <w:t xml:space="preserve"> percent</w:t>
      </w:r>
      <w:r w:rsidRPr="00F61B1E">
        <w:rPr>
          <w:lang w:val="en"/>
        </w:rPr>
        <w:t>), Asian (13.2</w:t>
      </w:r>
      <w:r w:rsidR="00A44C53">
        <w:rPr>
          <w:lang w:val="en"/>
        </w:rPr>
        <w:t xml:space="preserve"> percent</w:t>
      </w:r>
      <w:r w:rsidRPr="00F61B1E">
        <w:rPr>
          <w:lang w:val="en"/>
        </w:rPr>
        <w:t>), and students from other racial/ethnic groups (13.2</w:t>
      </w:r>
      <w:r w:rsidR="00A44C53">
        <w:rPr>
          <w:lang w:val="en"/>
        </w:rPr>
        <w:t xml:space="preserve"> percent</w:t>
      </w:r>
      <w:r w:rsidRPr="00F61B1E">
        <w:rPr>
          <w:lang w:val="en"/>
        </w:rPr>
        <w:t>) also indicated plans to enroll in a college outside of California at higher rates. We also note slight differences in enrollment by gender identity, as gender variant students (12.8</w:t>
      </w:r>
      <w:r w:rsidR="00A44C53">
        <w:rPr>
          <w:lang w:val="en"/>
        </w:rPr>
        <w:t xml:space="preserve"> percent</w:t>
      </w:r>
      <w:r w:rsidRPr="00F61B1E">
        <w:rPr>
          <w:lang w:val="en"/>
        </w:rPr>
        <w:t>) were more likely to pursue enrollment at a postsecondary institution outside of California than their counterparts. Similar to college preparation, parent education level was also associated with students’ college plans—the higher level of parent education, the more likely a student reported their plans to enroll in a UC. Moreover, students whose parents had earned a bachelor’s (16.4</w:t>
      </w:r>
      <w:r w:rsidR="00A44C53">
        <w:rPr>
          <w:lang w:val="en"/>
        </w:rPr>
        <w:t xml:space="preserve"> percent</w:t>
      </w:r>
      <w:r w:rsidRPr="00F61B1E">
        <w:rPr>
          <w:lang w:val="en"/>
        </w:rPr>
        <w:t>) or graduate degree (24.9</w:t>
      </w:r>
      <w:r w:rsidR="00A44C53">
        <w:rPr>
          <w:lang w:val="en"/>
        </w:rPr>
        <w:t xml:space="preserve"> percent</w:t>
      </w:r>
      <w:r w:rsidRPr="00F61B1E">
        <w:rPr>
          <w:lang w:val="en"/>
        </w:rPr>
        <w:t>) were also more likely to report plans to attend a college outside of California.</w:t>
      </w:r>
    </w:p>
    <w:p w14:paraId="0B4CE402" w14:textId="77777777" w:rsidR="00F61B1E" w:rsidRDefault="00F61B1E" w:rsidP="00F61B1E">
      <w:pPr>
        <w:pStyle w:val="PACEBody"/>
        <w:ind w:firstLine="0"/>
        <w:rPr>
          <w:b/>
        </w:rPr>
      </w:pPr>
    </w:p>
    <w:p w14:paraId="1B6CACFB" w14:textId="77777777" w:rsidR="00F61B1E" w:rsidRDefault="00F61B1E" w:rsidP="00F61B1E">
      <w:pPr>
        <w:pStyle w:val="PACEBody"/>
        <w:ind w:firstLine="0"/>
        <w:rPr>
          <w:b/>
        </w:rPr>
      </w:pPr>
    </w:p>
    <w:p w14:paraId="0D56ED27" w14:textId="77777777" w:rsidR="00F61B1E" w:rsidRDefault="00F61B1E" w:rsidP="00F61B1E">
      <w:pPr>
        <w:pStyle w:val="PACEBody"/>
        <w:ind w:firstLine="0"/>
        <w:rPr>
          <w:b/>
        </w:rPr>
      </w:pPr>
    </w:p>
    <w:p w14:paraId="2D4C8221" w14:textId="77777777" w:rsidR="00F61B1E" w:rsidRDefault="00F61B1E" w:rsidP="00F61B1E">
      <w:pPr>
        <w:pStyle w:val="PACEBody"/>
        <w:ind w:firstLine="0"/>
        <w:rPr>
          <w:b/>
        </w:rPr>
      </w:pPr>
    </w:p>
    <w:p w14:paraId="1CEBC90E" w14:textId="77777777" w:rsidR="00F61B1E" w:rsidRDefault="00F61B1E" w:rsidP="00F61B1E">
      <w:pPr>
        <w:pStyle w:val="PACEBody"/>
        <w:ind w:firstLine="0"/>
        <w:rPr>
          <w:b/>
        </w:rPr>
      </w:pPr>
    </w:p>
    <w:p w14:paraId="68A64A1C" w14:textId="77777777" w:rsidR="00F61B1E" w:rsidRDefault="00F61B1E" w:rsidP="00F61B1E">
      <w:pPr>
        <w:pStyle w:val="PACEBody"/>
        <w:ind w:firstLine="0"/>
        <w:rPr>
          <w:b/>
        </w:rPr>
      </w:pPr>
    </w:p>
    <w:p w14:paraId="3AC4D0C1" w14:textId="1938EF10" w:rsidR="00F61B1E" w:rsidRDefault="00F860ED" w:rsidP="00F61B1E">
      <w:pPr>
        <w:pStyle w:val="PACEBody"/>
        <w:ind w:firstLine="0"/>
      </w:pPr>
      <w:r>
        <w:rPr>
          <w:noProof/>
        </w:rPr>
        <w:lastRenderedPageBreak/>
        <w:drawing>
          <wp:anchor distT="0" distB="0" distL="114300" distR="114300" simplePos="0" relativeHeight="251666432" behindDoc="0" locked="0" layoutInCell="1" allowOverlap="1" wp14:anchorId="7EC928AA" wp14:editId="393DC2FA">
            <wp:simplePos x="0" y="0"/>
            <wp:positionH relativeFrom="column">
              <wp:posOffset>0</wp:posOffset>
            </wp:positionH>
            <wp:positionV relativeFrom="paragraph">
              <wp:posOffset>260498</wp:posOffset>
            </wp:positionV>
            <wp:extent cx="4259580" cy="3189767"/>
            <wp:effectExtent l="0" t="0" r="0" b="0"/>
            <wp:wrapNone/>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extLst>
                        <a:ext uri="{28A0092B-C50C-407E-A947-70E740481C1C}">
                          <a14:useLocalDpi xmlns:a14="http://schemas.microsoft.com/office/drawing/2010/main" val="0"/>
                        </a:ext>
                      </a:extLst>
                    </a:blip>
                    <a:srcRect/>
                    <a:stretch>
                      <a:fillRect/>
                    </a:stretch>
                  </pic:blipFill>
                  <pic:spPr>
                    <a:xfrm>
                      <a:off x="0" y="0"/>
                      <a:ext cx="4262471" cy="3191932"/>
                    </a:xfrm>
                    <a:prstGeom prst="rect">
                      <a:avLst/>
                    </a:prstGeom>
                    <a:ln/>
                  </pic:spPr>
                </pic:pic>
              </a:graphicData>
            </a:graphic>
            <wp14:sizeRelH relativeFrom="page">
              <wp14:pctWidth>0</wp14:pctWidth>
            </wp14:sizeRelH>
            <wp14:sizeRelV relativeFrom="page">
              <wp14:pctHeight>0</wp14:pctHeight>
            </wp14:sizeRelV>
          </wp:anchor>
        </w:drawing>
      </w:r>
      <w:r w:rsidR="00F61B1E">
        <w:rPr>
          <w:b/>
        </w:rPr>
        <w:t>Figure</w:t>
      </w:r>
      <w:r w:rsidR="00F61B1E" w:rsidRPr="00473872">
        <w:rPr>
          <w:b/>
        </w:rPr>
        <w:t xml:space="preserve"> </w:t>
      </w:r>
      <w:r w:rsidR="00F61B1E">
        <w:rPr>
          <w:b/>
        </w:rPr>
        <w:t>7</w:t>
      </w:r>
      <w:r w:rsidR="00F61B1E" w:rsidRPr="00473872">
        <w:rPr>
          <w:b/>
        </w:rPr>
        <w:t>.</w:t>
      </w:r>
      <w:r w:rsidR="00F61B1E" w:rsidRPr="00473872">
        <w:t xml:space="preserve"> </w:t>
      </w:r>
      <w:r w:rsidR="00F61B1E">
        <w:t>College Enrollment Plans</w:t>
      </w:r>
    </w:p>
    <w:p w14:paraId="31429DF6" w14:textId="46D94BAC" w:rsidR="00F860ED" w:rsidRDefault="00F860ED" w:rsidP="00F61B1E">
      <w:pPr>
        <w:pStyle w:val="PACEBody"/>
        <w:ind w:firstLine="0"/>
      </w:pPr>
    </w:p>
    <w:p w14:paraId="164E9AE6" w14:textId="5EF21E3C" w:rsidR="00F61B1E" w:rsidRDefault="00F61B1E" w:rsidP="00F61B1E">
      <w:pPr>
        <w:pStyle w:val="PACEBody"/>
        <w:ind w:firstLine="0"/>
        <w:rPr>
          <w:lang w:val="en"/>
        </w:rPr>
      </w:pPr>
    </w:p>
    <w:p w14:paraId="4DBEEE4E" w14:textId="77777777" w:rsidR="00F61B1E" w:rsidRDefault="00F61B1E" w:rsidP="00F61B1E">
      <w:pPr>
        <w:pStyle w:val="PACEBody"/>
        <w:rPr>
          <w:lang w:val="en"/>
        </w:rPr>
      </w:pPr>
    </w:p>
    <w:p w14:paraId="2AC7E822" w14:textId="77777777" w:rsidR="00F61B1E" w:rsidRDefault="00F61B1E" w:rsidP="00F61B1E">
      <w:pPr>
        <w:pStyle w:val="PACEBody"/>
        <w:rPr>
          <w:lang w:val="en"/>
        </w:rPr>
      </w:pPr>
    </w:p>
    <w:p w14:paraId="1F552273" w14:textId="77777777" w:rsidR="00F61B1E" w:rsidRDefault="00F61B1E" w:rsidP="00F61B1E">
      <w:pPr>
        <w:pStyle w:val="PACEBody"/>
        <w:rPr>
          <w:lang w:val="en"/>
        </w:rPr>
      </w:pPr>
    </w:p>
    <w:p w14:paraId="3CF11FC8" w14:textId="77777777" w:rsidR="00F61B1E" w:rsidRDefault="00F61B1E" w:rsidP="00F61B1E">
      <w:pPr>
        <w:pStyle w:val="PACEBody"/>
        <w:rPr>
          <w:lang w:val="en"/>
        </w:rPr>
      </w:pPr>
    </w:p>
    <w:p w14:paraId="4F76A431" w14:textId="77777777" w:rsidR="00F61B1E" w:rsidRDefault="00F61B1E" w:rsidP="00F61B1E">
      <w:pPr>
        <w:pStyle w:val="PACEBody"/>
        <w:rPr>
          <w:lang w:val="en"/>
        </w:rPr>
      </w:pPr>
    </w:p>
    <w:p w14:paraId="4A129E32" w14:textId="77777777" w:rsidR="00F61B1E" w:rsidRDefault="00F61B1E" w:rsidP="00F61B1E">
      <w:pPr>
        <w:pStyle w:val="PACEBody"/>
        <w:rPr>
          <w:lang w:val="en"/>
        </w:rPr>
      </w:pPr>
    </w:p>
    <w:p w14:paraId="771E37F1" w14:textId="77777777" w:rsidR="00F61B1E" w:rsidRDefault="00F61B1E" w:rsidP="00F61B1E">
      <w:pPr>
        <w:pStyle w:val="PACEBody"/>
        <w:ind w:firstLine="0"/>
        <w:rPr>
          <w:lang w:val="en"/>
        </w:rPr>
      </w:pPr>
    </w:p>
    <w:p w14:paraId="68F9AF6D" w14:textId="6CC53ACD" w:rsidR="00F61B1E" w:rsidRPr="00F860ED" w:rsidRDefault="00F61B1E" w:rsidP="00F61B1E">
      <w:pPr>
        <w:pStyle w:val="PACEBody"/>
        <w:spacing w:line="240" w:lineRule="auto"/>
        <w:ind w:firstLine="0"/>
        <w:rPr>
          <w:lang w:val="en"/>
        </w:rPr>
      </w:pPr>
      <w:r w:rsidRPr="00F61B1E">
        <w:rPr>
          <w:i/>
          <w:sz w:val="20"/>
          <w:szCs w:val="20"/>
        </w:rPr>
        <w:t>Note</w:t>
      </w:r>
      <w:r w:rsidRPr="00F61B1E">
        <w:rPr>
          <w:sz w:val="20"/>
          <w:szCs w:val="20"/>
        </w:rPr>
        <w:t>. Rates depicted in the figure represent 7,613 survey respondents who indicated plans to attend college and provided answers to the respective demographic question within the survey. Of the full survey sample (</w:t>
      </w:r>
      <w:r w:rsidRPr="00F61B1E">
        <w:rPr>
          <w:i/>
          <w:sz w:val="20"/>
          <w:szCs w:val="20"/>
        </w:rPr>
        <w:t>n</w:t>
      </w:r>
      <w:r w:rsidRPr="00F61B1E">
        <w:rPr>
          <w:sz w:val="20"/>
          <w:szCs w:val="20"/>
        </w:rPr>
        <w:t xml:space="preserve"> = 10,221), 9,230 respondents indicated they planned to go to college, 170 said they did not plan to attend college, and 527 students did not respond to the question.</w:t>
      </w:r>
    </w:p>
    <w:p w14:paraId="6D7161F3" w14:textId="79A44CFD" w:rsidR="00F61B1E" w:rsidRPr="006776E5" w:rsidRDefault="00F61B1E" w:rsidP="00F61B1E">
      <w:pPr>
        <w:pStyle w:val="PACESubhead2"/>
      </w:pPr>
      <w:r w:rsidRPr="00F61B1E">
        <w:rPr>
          <w:lang w:val="en"/>
        </w:rPr>
        <w:t>Engineering, natural sciences, and health sciences were the most popular majors the graduating class of 2023 intended to pursue.</w:t>
      </w:r>
    </w:p>
    <w:p w14:paraId="31C7974C" w14:textId="44088EFD" w:rsidR="00F61B1E" w:rsidRDefault="00F61B1E" w:rsidP="00F61B1E">
      <w:pPr>
        <w:pStyle w:val="PACEBody"/>
        <w:rPr>
          <w:lang w:val="en"/>
        </w:rPr>
      </w:pPr>
      <w:r w:rsidRPr="00F61B1E">
        <w:rPr>
          <w:lang w:val="en"/>
        </w:rPr>
        <w:t>Students were also asked what field of study they anticipated studying in college (see Table 3). Overall, most students planned to major in engineering (16.2</w:t>
      </w:r>
      <w:r w:rsidR="00A44C53">
        <w:rPr>
          <w:lang w:val="en"/>
        </w:rPr>
        <w:t xml:space="preserve"> percent</w:t>
      </w:r>
      <w:r w:rsidRPr="00F61B1E">
        <w:rPr>
          <w:lang w:val="en"/>
        </w:rPr>
        <w:t>), natural sciences (16.2</w:t>
      </w:r>
      <w:r w:rsidR="00A44C53">
        <w:rPr>
          <w:lang w:val="en"/>
        </w:rPr>
        <w:t xml:space="preserve"> percent</w:t>
      </w:r>
      <w:r w:rsidRPr="00F61B1E">
        <w:rPr>
          <w:lang w:val="en"/>
        </w:rPr>
        <w:t>), and health sciences (14.8</w:t>
      </w:r>
      <w:r w:rsidR="00A44C53">
        <w:rPr>
          <w:lang w:val="en"/>
        </w:rPr>
        <w:t xml:space="preserve"> percent</w:t>
      </w:r>
      <w:r w:rsidRPr="00F61B1E">
        <w:rPr>
          <w:lang w:val="en"/>
        </w:rPr>
        <w:t>). Although these three majors were highly selected across racial and ethnic groups, we observe some differences by subgroups. For example, among Asian students, engineering (26.7</w:t>
      </w:r>
      <w:r w:rsidR="00A44C53">
        <w:rPr>
          <w:lang w:val="en"/>
        </w:rPr>
        <w:t xml:space="preserve"> percent</w:t>
      </w:r>
      <w:r w:rsidRPr="00F61B1E">
        <w:rPr>
          <w:lang w:val="en"/>
        </w:rPr>
        <w:t>) and natural sciences (23.6</w:t>
      </w:r>
      <w:r w:rsidR="00A44C53">
        <w:rPr>
          <w:lang w:val="en"/>
        </w:rPr>
        <w:t xml:space="preserve"> percent</w:t>
      </w:r>
      <w:r w:rsidRPr="00F61B1E">
        <w:rPr>
          <w:lang w:val="en"/>
        </w:rPr>
        <w:t>) were more likely to be selected, while Filipino students (21</w:t>
      </w:r>
      <w:r w:rsidR="00A44C53">
        <w:rPr>
          <w:lang w:val="en"/>
        </w:rPr>
        <w:t xml:space="preserve"> percent</w:t>
      </w:r>
      <w:r w:rsidRPr="00F61B1E">
        <w:rPr>
          <w:lang w:val="en"/>
        </w:rPr>
        <w:t>) were more likely to note health sciences as their intended major. Plans for fields of study in college also differed by gender; notably, among cisgender men, 30</w:t>
      </w:r>
      <w:r w:rsidR="00A44C53">
        <w:rPr>
          <w:lang w:val="en"/>
        </w:rPr>
        <w:t xml:space="preserve"> percent</w:t>
      </w:r>
      <w:r w:rsidRPr="00F61B1E">
        <w:rPr>
          <w:lang w:val="en"/>
        </w:rPr>
        <w:t xml:space="preserve"> planned to study engineering—nearly 10 percentage points higher than any other gender identity we surveyed. In contrast, 27</w:t>
      </w:r>
      <w:r w:rsidR="00A44C53">
        <w:rPr>
          <w:lang w:val="en"/>
        </w:rPr>
        <w:t xml:space="preserve"> percent</w:t>
      </w:r>
      <w:r w:rsidRPr="00F61B1E">
        <w:rPr>
          <w:lang w:val="en"/>
        </w:rPr>
        <w:t xml:space="preserve"> of gender variant students were more likely to select humanities and the arts for future study, a rate far and above the overall rate for that major (11.3</w:t>
      </w:r>
      <w:r w:rsidR="00A44C53">
        <w:rPr>
          <w:lang w:val="en"/>
        </w:rPr>
        <w:t xml:space="preserve"> percent</w:t>
      </w:r>
      <w:r w:rsidRPr="00F61B1E">
        <w:rPr>
          <w:lang w:val="en"/>
        </w:rPr>
        <w:t>). We also find that, among students whose parents have earned bachelor’s and graduate degrees, students were more likely to select engineering and natural sciences. Comparatively, students whose parents had received an associate’s degree (19.1</w:t>
      </w:r>
      <w:r w:rsidR="00A44C53">
        <w:rPr>
          <w:lang w:val="en"/>
        </w:rPr>
        <w:t xml:space="preserve"> percent</w:t>
      </w:r>
      <w:r w:rsidRPr="00F61B1E">
        <w:rPr>
          <w:lang w:val="en"/>
        </w:rPr>
        <w:t>), high school diploma (17.9</w:t>
      </w:r>
      <w:r w:rsidR="00A44C53">
        <w:rPr>
          <w:lang w:val="en"/>
        </w:rPr>
        <w:t xml:space="preserve"> percent</w:t>
      </w:r>
      <w:r w:rsidRPr="00F61B1E">
        <w:rPr>
          <w:lang w:val="en"/>
        </w:rPr>
        <w:t>), or did not complete high school (17.5</w:t>
      </w:r>
      <w:r w:rsidR="00A44C53">
        <w:rPr>
          <w:lang w:val="en"/>
        </w:rPr>
        <w:t xml:space="preserve"> percent</w:t>
      </w:r>
      <w:r w:rsidRPr="00F61B1E">
        <w:rPr>
          <w:lang w:val="en"/>
        </w:rPr>
        <w:t>) were more likely to indicate a health science major. Additionally, it is also worth noting that very few students planned to major in education (3.5</w:t>
      </w:r>
      <w:r w:rsidR="00A44C53">
        <w:rPr>
          <w:lang w:val="en"/>
        </w:rPr>
        <w:t xml:space="preserve"> percent</w:t>
      </w:r>
      <w:r w:rsidRPr="00F61B1E">
        <w:rPr>
          <w:lang w:val="en"/>
        </w:rPr>
        <w:t>) or applied sciences (3.4</w:t>
      </w:r>
      <w:r w:rsidR="00A44C53">
        <w:rPr>
          <w:lang w:val="en"/>
        </w:rPr>
        <w:t xml:space="preserve"> percent</w:t>
      </w:r>
      <w:r w:rsidRPr="00F61B1E">
        <w:rPr>
          <w:lang w:val="en"/>
        </w:rPr>
        <w:t xml:space="preserve">). </w:t>
      </w:r>
      <w:r w:rsidRPr="00F61B1E">
        <w:rPr>
          <w:lang w:val="en"/>
        </w:rPr>
        <w:lastRenderedPageBreak/>
        <w:t>However, cisgender women were more likely to select education as their intended major compared to their counterparts.</w:t>
      </w:r>
    </w:p>
    <w:p w14:paraId="1965D4B5" w14:textId="3F94863A" w:rsidR="00F61B1E" w:rsidRDefault="00F61B1E" w:rsidP="00F61B1E">
      <w:pPr>
        <w:pStyle w:val="PACEBody"/>
        <w:ind w:firstLine="0"/>
        <w:rPr>
          <w:lang w:val="en"/>
        </w:rPr>
      </w:pPr>
      <w:r>
        <w:rPr>
          <w:b/>
        </w:rPr>
        <w:t>Table</w:t>
      </w:r>
      <w:r w:rsidRPr="00473872">
        <w:rPr>
          <w:b/>
        </w:rPr>
        <w:t xml:space="preserve"> </w:t>
      </w:r>
      <w:r>
        <w:rPr>
          <w:b/>
        </w:rPr>
        <w:t>3</w:t>
      </w:r>
      <w:r w:rsidRPr="00473872">
        <w:rPr>
          <w:b/>
        </w:rPr>
        <w:t>.</w:t>
      </w:r>
      <w:r w:rsidRPr="00473872">
        <w:t xml:space="preserve"> </w:t>
      </w:r>
      <w:r>
        <w:t xml:space="preserve">Intended College </w:t>
      </w:r>
      <w:r>
        <w:rPr>
          <w:rFonts w:ascii="Courier New" w:eastAsia="Courier New" w:hAnsi="Courier New" w:cs="Courier New"/>
          <w:noProof/>
          <w:sz w:val="16"/>
          <w:szCs w:val="16"/>
        </w:rPr>
        <w:drawing>
          <wp:anchor distT="0" distB="0" distL="114300" distR="114300" simplePos="0" relativeHeight="251667456" behindDoc="0" locked="0" layoutInCell="1" allowOverlap="1" wp14:anchorId="72DFD3AC" wp14:editId="07687F99">
            <wp:simplePos x="0" y="0"/>
            <wp:positionH relativeFrom="column">
              <wp:posOffset>22860</wp:posOffset>
            </wp:positionH>
            <wp:positionV relativeFrom="paragraph">
              <wp:posOffset>247015</wp:posOffset>
            </wp:positionV>
            <wp:extent cx="5943600" cy="2501900"/>
            <wp:effectExtent l="0" t="0" r="0" b="0"/>
            <wp:wrapNone/>
            <wp:docPr id="2" name="image6.png" descr="A table with numbers and text&#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6.png" descr="A table with numbers and text&#10;&#10;Description automatically generated"/>
                    <pic:cNvPicPr preferRelativeResize="0"/>
                  </pic:nvPicPr>
                  <pic:blipFill>
                    <a:blip r:embed="rId20" cstate="print">
                      <a:extLst>
                        <a:ext uri="{28A0092B-C50C-407E-A947-70E740481C1C}">
                          <a14:useLocalDpi xmlns:a14="http://schemas.microsoft.com/office/drawing/2010/main" val="0"/>
                        </a:ext>
                      </a:extLst>
                    </a:blip>
                    <a:srcRect/>
                    <a:stretch>
                      <a:fillRect/>
                    </a:stretch>
                  </pic:blipFill>
                  <pic:spPr>
                    <a:xfrm>
                      <a:off x="0" y="0"/>
                      <a:ext cx="5943600" cy="2501900"/>
                    </a:xfrm>
                    <a:prstGeom prst="rect">
                      <a:avLst/>
                    </a:prstGeom>
                    <a:ln/>
                  </pic:spPr>
                </pic:pic>
              </a:graphicData>
            </a:graphic>
            <wp14:sizeRelH relativeFrom="page">
              <wp14:pctWidth>0</wp14:pctWidth>
            </wp14:sizeRelH>
            <wp14:sizeRelV relativeFrom="page">
              <wp14:pctHeight>0</wp14:pctHeight>
            </wp14:sizeRelV>
          </wp:anchor>
        </w:drawing>
      </w:r>
      <w:r>
        <w:t>Major</w:t>
      </w:r>
    </w:p>
    <w:p w14:paraId="2C70A2F1" w14:textId="42680BBC" w:rsidR="00F61B1E" w:rsidRDefault="00F61B1E" w:rsidP="00F61B1E">
      <w:pPr>
        <w:pStyle w:val="PACEBody"/>
        <w:rPr>
          <w:lang w:val="en"/>
        </w:rPr>
      </w:pPr>
    </w:p>
    <w:p w14:paraId="2ABB3973" w14:textId="77777777" w:rsidR="00F61B1E" w:rsidRDefault="00F61B1E" w:rsidP="00F61B1E">
      <w:pPr>
        <w:pStyle w:val="PACEBody"/>
        <w:rPr>
          <w:lang w:val="en"/>
        </w:rPr>
      </w:pPr>
    </w:p>
    <w:p w14:paraId="378FF4BB" w14:textId="77777777" w:rsidR="00F61B1E" w:rsidRDefault="00F61B1E" w:rsidP="00F61B1E">
      <w:pPr>
        <w:pStyle w:val="PACEBody"/>
        <w:rPr>
          <w:lang w:val="en"/>
        </w:rPr>
      </w:pPr>
    </w:p>
    <w:p w14:paraId="795FC19B" w14:textId="77777777" w:rsidR="00F61B1E" w:rsidRDefault="00F61B1E" w:rsidP="00F61B1E">
      <w:pPr>
        <w:pStyle w:val="PACEBody"/>
        <w:rPr>
          <w:lang w:val="en"/>
        </w:rPr>
      </w:pPr>
    </w:p>
    <w:p w14:paraId="50F377FB" w14:textId="77777777" w:rsidR="00F61B1E" w:rsidRDefault="00F61B1E" w:rsidP="00F61B1E">
      <w:pPr>
        <w:pStyle w:val="PACEBody"/>
        <w:rPr>
          <w:lang w:val="en"/>
        </w:rPr>
      </w:pPr>
    </w:p>
    <w:p w14:paraId="0FAED1C3" w14:textId="77777777" w:rsidR="00F61B1E" w:rsidRDefault="00F61B1E" w:rsidP="00F61B1E">
      <w:pPr>
        <w:pStyle w:val="PACEBody"/>
        <w:rPr>
          <w:lang w:val="en"/>
        </w:rPr>
      </w:pPr>
    </w:p>
    <w:p w14:paraId="0312DCC8" w14:textId="77777777" w:rsidR="00F61B1E" w:rsidRDefault="00F61B1E" w:rsidP="00F61B1E">
      <w:pPr>
        <w:pStyle w:val="PACEBody"/>
        <w:rPr>
          <w:lang w:val="en"/>
        </w:rPr>
      </w:pPr>
    </w:p>
    <w:p w14:paraId="0C3E93CB" w14:textId="06EEE4C3" w:rsidR="00F61B1E" w:rsidRDefault="00F61B1E" w:rsidP="00F61B1E">
      <w:pPr>
        <w:spacing w:after="240" w:line="240" w:lineRule="auto"/>
        <w:rPr>
          <w:i/>
          <w:highlight w:val="yellow"/>
        </w:rPr>
      </w:pPr>
      <w:r>
        <w:rPr>
          <w:i/>
          <w:sz w:val="20"/>
          <w:szCs w:val="20"/>
        </w:rPr>
        <w:t>Note</w:t>
      </w:r>
      <w:r>
        <w:rPr>
          <w:sz w:val="20"/>
          <w:szCs w:val="20"/>
        </w:rPr>
        <w:t>. Rates depicted in the figure represent 7,599 survey respondents who answered this question. Racial/ethnic, gender, and parent level of education subgroups also exclude respondents who did not provide a response for the respective demographic question within the survey.</w:t>
      </w:r>
    </w:p>
    <w:p w14:paraId="6946C63B" w14:textId="77777777" w:rsidR="00F61B1E" w:rsidRPr="008E692A" w:rsidRDefault="00F61B1E" w:rsidP="00F61B1E">
      <w:pPr>
        <w:spacing w:after="240" w:line="240" w:lineRule="auto"/>
        <w:rPr>
          <w:b/>
          <w:color w:val="FF0000"/>
          <w:sz w:val="25"/>
          <w:szCs w:val="25"/>
        </w:rPr>
      </w:pPr>
      <w:r w:rsidRPr="008E692A">
        <w:rPr>
          <w:b/>
          <w:color w:val="FF0000"/>
          <w:sz w:val="25"/>
          <w:szCs w:val="25"/>
          <w:highlight w:val="yellow"/>
        </w:rPr>
        <w:t>[Quote Call Out Box]</w:t>
      </w:r>
    </w:p>
    <w:p w14:paraId="5B2FC0FD" w14:textId="276E80B9" w:rsidR="00F61B1E" w:rsidRPr="00F61B1E" w:rsidRDefault="00F61B1E" w:rsidP="00F61B1E">
      <w:pPr>
        <w:pStyle w:val="Quote"/>
        <w:rPr>
          <w:lang w:val="en"/>
        </w:rPr>
      </w:pPr>
      <w:r w:rsidRPr="00F61B1E">
        <w:rPr>
          <w:lang w:val="en"/>
        </w:rPr>
        <w:t xml:space="preserve">“I think transportation is going to be my biggest challenge. I live 40 minutes </w:t>
      </w:r>
      <w:proofErr w:type="gramStart"/>
      <w:r w:rsidRPr="00F61B1E">
        <w:rPr>
          <w:lang w:val="en"/>
        </w:rPr>
        <w:t>away[</w:t>
      </w:r>
      <w:proofErr w:type="gramEnd"/>
      <w:r w:rsidRPr="00F61B1E">
        <w:rPr>
          <w:lang w:val="en"/>
        </w:rPr>
        <w:t>,] which makes me a little anxious and I’m not exactly sure how it’s going to go which is the reason why I’m planning on taking half of my classes online and the rest in person to make things a bit easier for me.”</w:t>
      </w:r>
    </w:p>
    <w:p w14:paraId="5104075D" w14:textId="330E6CF1" w:rsidR="00F61B1E" w:rsidRPr="006776E5" w:rsidRDefault="00F61B1E" w:rsidP="00F61B1E">
      <w:pPr>
        <w:pStyle w:val="PACESubhead2"/>
      </w:pPr>
      <w:r w:rsidRPr="00F61B1E">
        <w:rPr>
          <w:lang w:val="en"/>
        </w:rPr>
        <w:t>Nearly 60</w:t>
      </w:r>
      <w:r w:rsidR="00A44C53">
        <w:rPr>
          <w:lang w:val="en"/>
        </w:rPr>
        <w:t xml:space="preserve"> percent</w:t>
      </w:r>
      <w:r w:rsidRPr="00F61B1E">
        <w:rPr>
          <w:lang w:val="en"/>
        </w:rPr>
        <w:t xml:space="preserve"> of students planned to enroll in at least one online college course in the fall.</w:t>
      </w:r>
    </w:p>
    <w:p w14:paraId="08E39542" w14:textId="7C5CB314" w:rsidR="00F61B1E" w:rsidRDefault="00F61B1E" w:rsidP="00A44C53">
      <w:pPr>
        <w:pStyle w:val="PACEBody"/>
      </w:pPr>
      <w:r w:rsidRPr="00F61B1E">
        <w:rPr>
          <w:lang w:val="en"/>
        </w:rPr>
        <w:t>Given students’ prior experience with remote instruction during the pandemic, and the increasing online offerings across colleges and universities, we asked students whether they planned to take any college courses online. Results indicate that about 58</w:t>
      </w:r>
      <w:r w:rsidR="00A44C53">
        <w:rPr>
          <w:lang w:val="en"/>
        </w:rPr>
        <w:t xml:space="preserve"> percent</w:t>
      </w:r>
      <w:r w:rsidRPr="00F61B1E">
        <w:rPr>
          <w:lang w:val="en"/>
        </w:rPr>
        <w:t xml:space="preserve"> of seniors intended to take at least one class online, with the majority noting that they planned to take one or two classes (43.7</w:t>
      </w:r>
      <w:r w:rsidR="00A44C53">
        <w:rPr>
          <w:lang w:val="en"/>
        </w:rPr>
        <w:t xml:space="preserve"> percent</w:t>
      </w:r>
      <w:r w:rsidRPr="00F61B1E">
        <w:rPr>
          <w:lang w:val="en"/>
        </w:rPr>
        <w:t>) and only about 2</w:t>
      </w:r>
      <w:r w:rsidR="00A44C53">
        <w:rPr>
          <w:lang w:val="en"/>
        </w:rPr>
        <w:t xml:space="preserve"> percent</w:t>
      </w:r>
      <w:r w:rsidRPr="00F61B1E">
        <w:rPr>
          <w:lang w:val="en"/>
        </w:rPr>
        <w:t xml:space="preserve"> planned to take all classes remotely (see Figure 8). While largely similar across gender, results slightly differ by race/ethnicity and parental education; in this case, White students and students whose parents have earned at least a bachelor’s degree are less likely to include online classes in their postsecondary plans compared to their peers. In fact, this was particularly true for seniors whose parents had earned a graduate degree, who had the lowest rates of online course-taking plans.</w:t>
      </w:r>
    </w:p>
    <w:p w14:paraId="795995B2" w14:textId="3CF4586D" w:rsidR="00F61B1E" w:rsidRDefault="00F61B1E" w:rsidP="00F61B1E">
      <w:pPr>
        <w:pStyle w:val="PACEBody"/>
        <w:ind w:firstLine="0"/>
      </w:pPr>
      <w:r>
        <w:rPr>
          <w:rFonts w:ascii="Courier New" w:eastAsia="Courier New" w:hAnsi="Courier New" w:cs="Courier New"/>
          <w:noProof/>
          <w:sz w:val="16"/>
          <w:szCs w:val="16"/>
        </w:rPr>
        <w:lastRenderedPageBreak/>
        <w:drawing>
          <wp:anchor distT="0" distB="0" distL="114300" distR="114300" simplePos="0" relativeHeight="251668480" behindDoc="0" locked="0" layoutInCell="1" allowOverlap="1" wp14:anchorId="1613E65A" wp14:editId="4961BB1A">
            <wp:simplePos x="0" y="0"/>
            <wp:positionH relativeFrom="column">
              <wp:posOffset>15240</wp:posOffset>
            </wp:positionH>
            <wp:positionV relativeFrom="paragraph">
              <wp:posOffset>228600</wp:posOffset>
            </wp:positionV>
            <wp:extent cx="5349240" cy="4671060"/>
            <wp:effectExtent l="0" t="0" r="0" b="2540"/>
            <wp:wrapNone/>
            <wp:docPr id="3" name="image4.png" descr="A graph of a college clas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3" name="image4.png" descr="A graph of a college class&#10;&#10;Description automatically generated with medium confidence"/>
                    <pic:cNvPicPr preferRelativeResize="0"/>
                  </pic:nvPicPr>
                  <pic:blipFill>
                    <a:blip r:embed="rId21">
                      <a:extLst>
                        <a:ext uri="{28A0092B-C50C-407E-A947-70E740481C1C}">
                          <a14:useLocalDpi xmlns:a14="http://schemas.microsoft.com/office/drawing/2010/main" val="0"/>
                        </a:ext>
                      </a:extLst>
                    </a:blip>
                    <a:srcRect/>
                    <a:stretch>
                      <a:fillRect/>
                    </a:stretch>
                  </pic:blipFill>
                  <pic:spPr>
                    <a:xfrm>
                      <a:off x="0" y="0"/>
                      <a:ext cx="5349240" cy="4671060"/>
                    </a:xfrm>
                    <a:prstGeom prst="rect">
                      <a:avLst/>
                    </a:prstGeom>
                    <a:ln/>
                  </pic:spPr>
                </pic:pic>
              </a:graphicData>
            </a:graphic>
            <wp14:sizeRelH relativeFrom="page">
              <wp14:pctWidth>0</wp14:pctWidth>
            </wp14:sizeRelH>
            <wp14:sizeRelV relativeFrom="page">
              <wp14:pctHeight>0</wp14:pctHeight>
            </wp14:sizeRelV>
          </wp:anchor>
        </w:drawing>
      </w:r>
      <w:r w:rsidRPr="00F61B1E">
        <w:rPr>
          <w:b/>
        </w:rPr>
        <w:t xml:space="preserve"> </w:t>
      </w:r>
      <w:r>
        <w:rPr>
          <w:b/>
        </w:rPr>
        <w:t>Figure 8</w:t>
      </w:r>
      <w:r w:rsidRPr="00473872">
        <w:rPr>
          <w:b/>
        </w:rPr>
        <w:t>.</w:t>
      </w:r>
      <w:r w:rsidRPr="00473872">
        <w:t xml:space="preserve"> </w:t>
      </w:r>
      <w:r w:rsidR="004C2A75">
        <w:t>Planned Enrollment in Online College Courses</w:t>
      </w:r>
    </w:p>
    <w:p w14:paraId="6F460889" w14:textId="727FCA9A" w:rsidR="00F61B1E" w:rsidRDefault="00F61B1E" w:rsidP="00F61B1E">
      <w:pPr>
        <w:pStyle w:val="PACEBody"/>
      </w:pPr>
    </w:p>
    <w:p w14:paraId="79F27957" w14:textId="1DF5C756" w:rsidR="00F61B1E" w:rsidRDefault="00F61B1E" w:rsidP="00F61B1E">
      <w:pPr>
        <w:pStyle w:val="PACEBody"/>
      </w:pPr>
    </w:p>
    <w:p w14:paraId="586E36CF" w14:textId="46B4C762" w:rsidR="00F61B1E" w:rsidRDefault="00F61B1E" w:rsidP="00F61B1E">
      <w:pPr>
        <w:pStyle w:val="PACEBody"/>
      </w:pPr>
    </w:p>
    <w:p w14:paraId="1741AEFC" w14:textId="3DFA1BDC" w:rsidR="00F61B1E" w:rsidRDefault="00F61B1E" w:rsidP="00F61B1E">
      <w:pPr>
        <w:pStyle w:val="PACEBody"/>
      </w:pPr>
    </w:p>
    <w:p w14:paraId="0C1770BA" w14:textId="77777777" w:rsidR="00F61B1E" w:rsidRDefault="00F61B1E" w:rsidP="00F61B1E">
      <w:pPr>
        <w:pStyle w:val="PACEBody"/>
      </w:pPr>
    </w:p>
    <w:p w14:paraId="5A059CEB" w14:textId="77777777" w:rsidR="00F61B1E" w:rsidRDefault="00F61B1E" w:rsidP="00F61B1E">
      <w:pPr>
        <w:pStyle w:val="PACEBody"/>
      </w:pPr>
    </w:p>
    <w:p w14:paraId="57C3AE56" w14:textId="77777777" w:rsidR="00F61B1E" w:rsidRDefault="00F61B1E" w:rsidP="00F61B1E">
      <w:pPr>
        <w:pStyle w:val="PACEBody"/>
      </w:pPr>
    </w:p>
    <w:p w14:paraId="7C30EDCF" w14:textId="77777777" w:rsidR="00F61B1E" w:rsidRDefault="00F61B1E" w:rsidP="00F61B1E">
      <w:pPr>
        <w:pStyle w:val="PACEBody"/>
      </w:pPr>
    </w:p>
    <w:p w14:paraId="78ADF667" w14:textId="77777777" w:rsidR="00F61B1E" w:rsidRDefault="00F61B1E" w:rsidP="00F61B1E">
      <w:pPr>
        <w:pStyle w:val="PACEBody"/>
      </w:pPr>
    </w:p>
    <w:p w14:paraId="66EA95B6" w14:textId="77777777" w:rsidR="00F61B1E" w:rsidRDefault="00F61B1E" w:rsidP="00F61B1E">
      <w:pPr>
        <w:pStyle w:val="PACEBody"/>
      </w:pPr>
    </w:p>
    <w:p w14:paraId="1B882F63" w14:textId="77777777" w:rsidR="00F61B1E" w:rsidRDefault="00F61B1E" w:rsidP="00F61B1E">
      <w:pPr>
        <w:pStyle w:val="PACEBody"/>
      </w:pPr>
    </w:p>
    <w:p w14:paraId="4661B236" w14:textId="77777777" w:rsidR="00F61B1E" w:rsidRDefault="00F61B1E" w:rsidP="00F61B1E">
      <w:pPr>
        <w:pStyle w:val="PACEBody"/>
      </w:pPr>
    </w:p>
    <w:p w14:paraId="05F75971" w14:textId="77777777" w:rsidR="00F61B1E" w:rsidRDefault="00F61B1E" w:rsidP="004C2A75">
      <w:pPr>
        <w:pStyle w:val="PACEBody"/>
        <w:ind w:firstLine="0"/>
      </w:pPr>
    </w:p>
    <w:p w14:paraId="0EF75AEA" w14:textId="15CABDD9" w:rsidR="00F61B1E" w:rsidRDefault="004C2A75" w:rsidP="004C2A75">
      <w:pPr>
        <w:pStyle w:val="PACEBody"/>
        <w:spacing w:line="240" w:lineRule="auto"/>
        <w:ind w:firstLine="0"/>
        <w:rPr>
          <w:sz w:val="20"/>
          <w:szCs w:val="20"/>
        </w:rPr>
      </w:pPr>
      <w:r>
        <w:rPr>
          <w:i/>
          <w:sz w:val="20"/>
          <w:szCs w:val="20"/>
        </w:rPr>
        <w:t>Note</w:t>
      </w:r>
      <w:r>
        <w:rPr>
          <w:sz w:val="20"/>
          <w:szCs w:val="20"/>
        </w:rPr>
        <w:t>. Rates depicted in the figure represent 7,599 survey respondents who answered this question. Racial/ethnic, gender, and parent level of education subgroups also exclude respondents who did not provide a response for the respective demographic question within the survey.</w:t>
      </w:r>
    </w:p>
    <w:p w14:paraId="3E971BE9" w14:textId="3ECDB43C" w:rsidR="004C2A75" w:rsidRPr="008E692A" w:rsidRDefault="004C2A75" w:rsidP="004C2A75">
      <w:pPr>
        <w:spacing w:after="240" w:line="240" w:lineRule="auto"/>
        <w:rPr>
          <w:b/>
          <w:color w:val="FF0000"/>
          <w:sz w:val="25"/>
          <w:szCs w:val="25"/>
        </w:rPr>
      </w:pPr>
      <w:r w:rsidRPr="008E692A">
        <w:rPr>
          <w:b/>
          <w:color w:val="FF0000"/>
          <w:sz w:val="25"/>
          <w:szCs w:val="25"/>
          <w:highlight w:val="yellow"/>
        </w:rPr>
        <w:t>[Quote Call Out Box]</w:t>
      </w:r>
    </w:p>
    <w:p w14:paraId="130F3F1F" w14:textId="1A653BDE" w:rsidR="004C2A75" w:rsidRPr="004C2A75" w:rsidRDefault="004C2A75" w:rsidP="004C2A75">
      <w:pPr>
        <w:pStyle w:val="PACEBody"/>
        <w:spacing w:line="240" w:lineRule="auto"/>
        <w:ind w:left="720" w:right="720" w:firstLine="0"/>
        <w:rPr>
          <w:i/>
          <w:iCs/>
          <w:lang w:val="en"/>
        </w:rPr>
      </w:pPr>
      <w:r w:rsidRPr="004C2A75">
        <w:rPr>
          <w:i/>
          <w:iCs/>
          <w:lang w:val="en"/>
        </w:rPr>
        <w:t>“One of the biggest challenges might come with the fact that I am not an American citizen and since I am going to a school w[h]ere there [are] primarily [A]</w:t>
      </w:r>
      <w:proofErr w:type="spellStart"/>
      <w:r w:rsidRPr="004C2A75">
        <w:rPr>
          <w:i/>
          <w:iCs/>
          <w:lang w:val="en"/>
        </w:rPr>
        <w:t>merican</w:t>
      </w:r>
      <w:proofErr w:type="spellEnd"/>
      <w:r w:rsidRPr="004C2A75">
        <w:rPr>
          <w:i/>
          <w:iCs/>
          <w:lang w:val="en"/>
        </w:rPr>
        <w:t xml:space="preserve"> students. I worry that I will not be taken as seriously. Additionally I am not wealthy or economically affluent and so I worry that during college I will not be able to pay everything I need to or I will be singled out because I will not be able to pay [for] some </w:t>
      </w:r>
      <w:proofErr w:type="gramStart"/>
      <w:r w:rsidRPr="004C2A75">
        <w:rPr>
          <w:i/>
          <w:iCs/>
          <w:lang w:val="en"/>
        </w:rPr>
        <w:t>privileges[</w:t>
      </w:r>
      <w:proofErr w:type="gramEnd"/>
      <w:r w:rsidRPr="004C2A75">
        <w:rPr>
          <w:i/>
          <w:iCs/>
          <w:lang w:val="en"/>
        </w:rPr>
        <w:t>,] like going to parties or social events.”</w:t>
      </w:r>
    </w:p>
    <w:p w14:paraId="3E7462A6" w14:textId="3D0E77D0" w:rsidR="004C2A75" w:rsidRPr="004C2A75" w:rsidRDefault="004C2A75" w:rsidP="004C2A75">
      <w:pPr>
        <w:pStyle w:val="PACEBody"/>
        <w:spacing w:line="240" w:lineRule="auto"/>
        <w:ind w:left="720" w:right="720" w:firstLine="0"/>
        <w:rPr>
          <w:i/>
          <w:iCs/>
          <w:lang w:val="en"/>
        </w:rPr>
      </w:pPr>
      <w:r w:rsidRPr="004C2A75">
        <w:rPr>
          <w:i/>
          <w:iCs/>
          <w:lang w:val="en"/>
        </w:rPr>
        <w:t xml:space="preserve">“I think the biggest challenge I’ll face in college is balancing family obligations and studying. Since freshman year in high school, I’ve been the primary caretaker of my nephew. Money has always been tight so we haven’t had the </w:t>
      </w:r>
      <w:r w:rsidRPr="004C2A75">
        <w:rPr>
          <w:i/>
          <w:iCs/>
          <w:lang w:val="en"/>
        </w:rPr>
        <w:lastRenderedPageBreak/>
        <w:t>means of finding a daycare service… I’m planning to go home every other weekend to help out with child care, help my mom with her job, and go to Mexico to help my uncles with their business. I know it’s going to be difficult to find a balance but it’s a fact of my life that is nonnegotiable and I will have to find a way to work through this.”</w:t>
      </w:r>
    </w:p>
    <w:p w14:paraId="412DD4E7" w14:textId="482B1669" w:rsidR="004C2A75" w:rsidRDefault="004C2A75" w:rsidP="004C2A75">
      <w:pPr>
        <w:pStyle w:val="PACEBody"/>
        <w:spacing w:line="240" w:lineRule="auto"/>
        <w:ind w:left="720" w:right="720" w:firstLine="0"/>
      </w:pPr>
      <w:r w:rsidRPr="004C2A75">
        <w:rPr>
          <w:i/>
          <w:iCs/>
          <w:lang w:val="en"/>
        </w:rPr>
        <w:t>“My biggest challenge that I think I will come across is trying to figure out who I am and what I want to be for myself in the future.”</w:t>
      </w:r>
    </w:p>
    <w:p w14:paraId="1828E000" w14:textId="24EB16DD" w:rsidR="004C2A75" w:rsidRPr="00DB5466" w:rsidRDefault="004C2A75" w:rsidP="004C2A75">
      <w:pPr>
        <w:pStyle w:val="PACESubhead1"/>
      </w:pPr>
      <w:r>
        <w:t>Concerns about College</w:t>
      </w:r>
    </w:p>
    <w:p w14:paraId="1A975506" w14:textId="49AD393B" w:rsidR="004C2A75" w:rsidRPr="006776E5" w:rsidRDefault="004C2A75" w:rsidP="004C2A75">
      <w:pPr>
        <w:pStyle w:val="PACESubhead2"/>
      </w:pPr>
      <w:r w:rsidRPr="004C2A75">
        <w:rPr>
          <w:lang w:val="en"/>
        </w:rPr>
        <w:t>Of those that expressed the most concerns about college, students reported apprehension about their academic performance and finding community amongst their peers.</w:t>
      </w:r>
    </w:p>
    <w:p w14:paraId="17E2EBD7" w14:textId="493DC6F3" w:rsidR="00A44CD4" w:rsidRDefault="004C2A75" w:rsidP="001C4670">
      <w:pPr>
        <w:pStyle w:val="PACEBody"/>
        <w:rPr>
          <w:lang w:val="en"/>
        </w:rPr>
      </w:pPr>
      <w:r w:rsidRPr="004C2A75">
        <w:rPr>
          <w:lang w:val="en"/>
        </w:rPr>
        <w:t>As the transition to college includes a host of new experiences, we asked respondents about their level of concern across several factors (i.e., academics, family, community, being away from home, mental health support, discrimination) and present these results in Figure 9. By and large, students were not very worried about certain aspects of college; for example, most students had few concerns about discrimination based on religion (83.8</w:t>
      </w:r>
      <w:r w:rsidR="00A44C53">
        <w:rPr>
          <w:lang w:val="en"/>
        </w:rPr>
        <w:t xml:space="preserve"> percent</w:t>
      </w:r>
      <w:r w:rsidRPr="004C2A75">
        <w:rPr>
          <w:lang w:val="en"/>
        </w:rPr>
        <w:t>), gender (71.3</w:t>
      </w:r>
      <w:r w:rsidR="00A44C53">
        <w:rPr>
          <w:lang w:val="en"/>
        </w:rPr>
        <w:t xml:space="preserve"> percent</w:t>
      </w:r>
      <w:r w:rsidRPr="004C2A75">
        <w:rPr>
          <w:lang w:val="en"/>
        </w:rPr>
        <w:t>), or race/ethnicity (64.6</w:t>
      </w:r>
      <w:r w:rsidR="00A44C53">
        <w:rPr>
          <w:lang w:val="en"/>
        </w:rPr>
        <w:t xml:space="preserve"> percent</w:t>
      </w:r>
      <w:r w:rsidRPr="004C2A75">
        <w:rPr>
          <w:lang w:val="en"/>
        </w:rPr>
        <w:t>).</w:t>
      </w:r>
      <w:r w:rsidRPr="004C2A75">
        <w:rPr>
          <w:vertAlign w:val="superscript"/>
          <w:lang w:val="en"/>
        </w:rPr>
        <w:footnoteReference w:id="10"/>
      </w:r>
      <w:r w:rsidRPr="004C2A75">
        <w:rPr>
          <w:lang w:val="en"/>
        </w:rPr>
        <w:t xml:space="preserve"> Despite this, among the seniors we surveyed, some students were </w:t>
      </w:r>
      <w:r w:rsidRPr="004C2A75">
        <w:rPr>
          <w:i/>
          <w:lang w:val="en"/>
        </w:rPr>
        <w:t>very worried</w:t>
      </w:r>
      <w:r w:rsidRPr="004C2A75">
        <w:rPr>
          <w:lang w:val="en"/>
        </w:rPr>
        <w:t xml:space="preserve"> about their academic performance in college (18.9</w:t>
      </w:r>
      <w:r w:rsidR="00A44C53">
        <w:rPr>
          <w:lang w:val="en"/>
        </w:rPr>
        <w:t xml:space="preserve"> percent</w:t>
      </w:r>
      <w:r w:rsidRPr="004C2A75">
        <w:rPr>
          <w:lang w:val="en"/>
        </w:rPr>
        <w:t>), whether or not they would find community (16.3</w:t>
      </w:r>
      <w:r w:rsidR="00A44C53">
        <w:rPr>
          <w:lang w:val="en"/>
        </w:rPr>
        <w:t xml:space="preserve"> percent</w:t>
      </w:r>
      <w:r w:rsidRPr="004C2A75">
        <w:rPr>
          <w:lang w:val="en"/>
        </w:rPr>
        <w:t>), if they would have adequate support for their emotional and mental health needs (11.6</w:t>
      </w:r>
      <w:r w:rsidR="00A44C53">
        <w:rPr>
          <w:lang w:val="en"/>
        </w:rPr>
        <w:t xml:space="preserve"> percent</w:t>
      </w:r>
      <w:r w:rsidRPr="004C2A75">
        <w:rPr>
          <w:lang w:val="en"/>
        </w:rPr>
        <w:t>), how they would balance family obligations (10.6</w:t>
      </w:r>
      <w:r w:rsidR="00A44C53">
        <w:rPr>
          <w:lang w:val="en"/>
        </w:rPr>
        <w:t xml:space="preserve"> percent</w:t>
      </w:r>
      <w:r w:rsidRPr="004C2A75">
        <w:rPr>
          <w:lang w:val="en"/>
        </w:rPr>
        <w:t>), and living away from home (9.7</w:t>
      </w:r>
      <w:r w:rsidR="00A44C53">
        <w:rPr>
          <w:lang w:val="en"/>
        </w:rPr>
        <w:t xml:space="preserve"> percent</w:t>
      </w:r>
      <w:r w:rsidRPr="004C2A75">
        <w:rPr>
          <w:lang w:val="en"/>
        </w:rPr>
        <w:t xml:space="preserve">). </w:t>
      </w:r>
    </w:p>
    <w:p w14:paraId="18872B13" w14:textId="77777777" w:rsidR="001C4670" w:rsidRDefault="001C4670" w:rsidP="001C4670">
      <w:pPr>
        <w:pStyle w:val="PACEBody"/>
        <w:rPr>
          <w:lang w:val="en"/>
        </w:rPr>
      </w:pPr>
    </w:p>
    <w:p w14:paraId="61CA8A00" w14:textId="77777777" w:rsidR="001C4670" w:rsidRDefault="001C4670" w:rsidP="001C4670">
      <w:pPr>
        <w:pStyle w:val="PACEBody"/>
        <w:rPr>
          <w:lang w:val="en"/>
        </w:rPr>
      </w:pPr>
    </w:p>
    <w:p w14:paraId="216B6570" w14:textId="77777777" w:rsidR="001C4670" w:rsidRDefault="001C4670" w:rsidP="001C4670">
      <w:pPr>
        <w:pStyle w:val="PACEBody"/>
        <w:rPr>
          <w:lang w:val="en"/>
        </w:rPr>
      </w:pPr>
    </w:p>
    <w:p w14:paraId="390B7F4C" w14:textId="77777777" w:rsidR="001C4670" w:rsidRDefault="001C4670" w:rsidP="001C4670">
      <w:pPr>
        <w:pStyle w:val="PACEBody"/>
        <w:rPr>
          <w:lang w:val="en"/>
        </w:rPr>
      </w:pPr>
    </w:p>
    <w:p w14:paraId="14DAC0E8" w14:textId="77777777" w:rsidR="001C4670" w:rsidRDefault="001C4670" w:rsidP="001C4670">
      <w:pPr>
        <w:pStyle w:val="PACEBody"/>
        <w:rPr>
          <w:lang w:val="en"/>
        </w:rPr>
      </w:pPr>
    </w:p>
    <w:p w14:paraId="29D75984" w14:textId="77777777" w:rsidR="001C4670" w:rsidRPr="001C4670" w:rsidRDefault="001C4670" w:rsidP="001C4670">
      <w:pPr>
        <w:pStyle w:val="PACEBody"/>
        <w:rPr>
          <w:lang w:val="en"/>
        </w:rPr>
      </w:pPr>
    </w:p>
    <w:p w14:paraId="7AD9FF6D" w14:textId="777E4449" w:rsidR="004C2A75" w:rsidRDefault="00A44CD4" w:rsidP="004C2A75">
      <w:pPr>
        <w:pStyle w:val="PACEBody"/>
        <w:spacing w:line="240" w:lineRule="auto"/>
        <w:ind w:firstLine="0"/>
      </w:pPr>
      <w:r>
        <w:rPr>
          <w:rFonts w:ascii="Courier New" w:eastAsia="Courier New" w:hAnsi="Courier New" w:cs="Courier New"/>
          <w:noProof/>
          <w:sz w:val="16"/>
          <w:szCs w:val="16"/>
        </w:rPr>
        <w:lastRenderedPageBreak/>
        <w:drawing>
          <wp:anchor distT="0" distB="0" distL="114300" distR="114300" simplePos="0" relativeHeight="251669504" behindDoc="0" locked="0" layoutInCell="1" allowOverlap="1" wp14:anchorId="55144809" wp14:editId="478B8EAC">
            <wp:simplePos x="0" y="0"/>
            <wp:positionH relativeFrom="column">
              <wp:posOffset>7620</wp:posOffset>
            </wp:positionH>
            <wp:positionV relativeFrom="paragraph">
              <wp:posOffset>220980</wp:posOffset>
            </wp:positionV>
            <wp:extent cx="5059680" cy="2811780"/>
            <wp:effectExtent l="0" t="0" r="0" b="0"/>
            <wp:wrapNone/>
            <wp:docPr id="4" name="image1.png" descr="A graph with blue and white bars&#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A graph with blue and white bars&#10;&#10;Description automatically generated"/>
                    <pic:cNvPicPr preferRelativeResize="0"/>
                  </pic:nvPicPr>
                  <pic:blipFill>
                    <a:blip r:embed="rId22">
                      <a:extLst>
                        <a:ext uri="{28A0092B-C50C-407E-A947-70E740481C1C}">
                          <a14:useLocalDpi xmlns:a14="http://schemas.microsoft.com/office/drawing/2010/main" val="0"/>
                        </a:ext>
                      </a:extLst>
                    </a:blip>
                    <a:srcRect/>
                    <a:stretch>
                      <a:fillRect/>
                    </a:stretch>
                  </pic:blipFill>
                  <pic:spPr>
                    <a:xfrm>
                      <a:off x="0" y="0"/>
                      <a:ext cx="5059680" cy="2811780"/>
                    </a:xfrm>
                    <a:prstGeom prst="rect">
                      <a:avLst/>
                    </a:prstGeom>
                    <a:ln/>
                  </pic:spPr>
                </pic:pic>
              </a:graphicData>
            </a:graphic>
            <wp14:sizeRelH relativeFrom="page">
              <wp14:pctWidth>0</wp14:pctWidth>
            </wp14:sizeRelH>
            <wp14:sizeRelV relativeFrom="page">
              <wp14:pctHeight>0</wp14:pctHeight>
            </wp14:sizeRelV>
          </wp:anchor>
        </w:drawing>
      </w:r>
      <w:r w:rsidR="004C2A75">
        <w:rPr>
          <w:b/>
        </w:rPr>
        <w:t>Figure 9</w:t>
      </w:r>
      <w:r w:rsidR="004C2A75" w:rsidRPr="00473872">
        <w:rPr>
          <w:b/>
        </w:rPr>
        <w:t>.</w:t>
      </w:r>
      <w:r w:rsidR="004C2A75" w:rsidRPr="00473872">
        <w:t xml:space="preserve"> </w:t>
      </w:r>
      <w:r w:rsidR="004C2A75">
        <w:t xml:space="preserve">Concerns about College </w:t>
      </w:r>
    </w:p>
    <w:p w14:paraId="18446D2F" w14:textId="0E49E171" w:rsidR="00F61B1E" w:rsidRDefault="00F61B1E" w:rsidP="00F61B1E">
      <w:pPr>
        <w:pStyle w:val="PACEBody"/>
      </w:pPr>
    </w:p>
    <w:p w14:paraId="473870ED" w14:textId="77777777" w:rsidR="00F61B1E" w:rsidRDefault="00F61B1E" w:rsidP="00F61B1E">
      <w:pPr>
        <w:pStyle w:val="PACEBody"/>
      </w:pPr>
    </w:p>
    <w:p w14:paraId="4F2346C6" w14:textId="77777777" w:rsidR="00F61B1E" w:rsidRDefault="00F61B1E" w:rsidP="00F61B1E">
      <w:pPr>
        <w:pStyle w:val="PACEBody"/>
      </w:pPr>
    </w:p>
    <w:p w14:paraId="31221995" w14:textId="77777777" w:rsidR="00F61B1E" w:rsidRDefault="00F61B1E" w:rsidP="00F61B1E">
      <w:pPr>
        <w:pStyle w:val="PACEBody"/>
      </w:pPr>
    </w:p>
    <w:p w14:paraId="17942DC0" w14:textId="77777777" w:rsidR="00F61B1E" w:rsidRDefault="00F61B1E" w:rsidP="00F61B1E">
      <w:pPr>
        <w:pStyle w:val="PACEBody"/>
      </w:pPr>
    </w:p>
    <w:p w14:paraId="1498D778" w14:textId="77777777" w:rsidR="004C2A75" w:rsidRDefault="004C2A75" w:rsidP="00A44CD4">
      <w:pPr>
        <w:pStyle w:val="PACEBody"/>
        <w:ind w:firstLine="0"/>
      </w:pPr>
    </w:p>
    <w:p w14:paraId="75D8BDFE" w14:textId="77777777" w:rsidR="00A44CD4" w:rsidRDefault="00A44CD4" w:rsidP="00A44CD4">
      <w:pPr>
        <w:pStyle w:val="PACEBody"/>
        <w:ind w:firstLine="0"/>
      </w:pPr>
    </w:p>
    <w:p w14:paraId="28D44F39" w14:textId="77777777" w:rsidR="00A44CD4" w:rsidRDefault="00A44CD4" w:rsidP="004C2A75">
      <w:pPr>
        <w:rPr>
          <w:i/>
          <w:sz w:val="20"/>
          <w:szCs w:val="20"/>
        </w:rPr>
      </w:pPr>
    </w:p>
    <w:p w14:paraId="0DD50B4B" w14:textId="559AA5B7" w:rsidR="00A44CD4" w:rsidRDefault="004C2A75" w:rsidP="004C2A75">
      <w:pPr>
        <w:rPr>
          <w:sz w:val="20"/>
          <w:szCs w:val="20"/>
        </w:rPr>
      </w:pPr>
      <w:r>
        <w:rPr>
          <w:i/>
          <w:sz w:val="20"/>
          <w:szCs w:val="20"/>
        </w:rPr>
        <w:t>Note</w:t>
      </w:r>
      <w:r>
        <w:rPr>
          <w:sz w:val="20"/>
          <w:szCs w:val="20"/>
        </w:rPr>
        <w:t>. Rates depicted in the figure represent the survey respondents who answered each of the questions about worry. Academic performance (</w:t>
      </w:r>
      <w:r>
        <w:rPr>
          <w:i/>
          <w:sz w:val="20"/>
          <w:szCs w:val="20"/>
        </w:rPr>
        <w:t>n</w:t>
      </w:r>
      <w:r>
        <w:rPr>
          <w:sz w:val="20"/>
          <w:szCs w:val="20"/>
        </w:rPr>
        <w:t xml:space="preserve"> = 7,958); balancing family obligations (</w:t>
      </w:r>
      <w:r>
        <w:rPr>
          <w:i/>
          <w:sz w:val="20"/>
          <w:szCs w:val="20"/>
        </w:rPr>
        <w:t>n</w:t>
      </w:r>
      <w:r>
        <w:rPr>
          <w:sz w:val="20"/>
          <w:szCs w:val="20"/>
        </w:rPr>
        <w:t xml:space="preserve"> = 7,941); finding community (</w:t>
      </w:r>
      <w:r>
        <w:rPr>
          <w:i/>
          <w:sz w:val="20"/>
          <w:szCs w:val="20"/>
        </w:rPr>
        <w:t>n</w:t>
      </w:r>
      <w:r>
        <w:rPr>
          <w:sz w:val="20"/>
          <w:szCs w:val="20"/>
        </w:rPr>
        <w:t xml:space="preserve"> = 7,934); living away from home (</w:t>
      </w:r>
      <w:r>
        <w:rPr>
          <w:i/>
          <w:sz w:val="20"/>
          <w:szCs w:val="20"/>
        </w:rPr>
        <w:t>n</w:t>
      </w:r>
      <w:r>
        <w:rPr>
          <w:sz w:val="20"/>
          <w:szCs w:val="20"/>
        </w:rPr>
        <w:t xml:space="preserve"> = 7,948); support for mental health (</w:t>
      </w:r>
      <w:r>
        <w:rPr>
          <w:i/>
          <w:sz w:val="20"/>
          <w:szCs w:val="20"/>
        </w:rPr>
        <w:t>n</w:t>
      </w:r>
      <w:r>
        <w:rPr>
          <w:sz w:val="20"/>
          <w:szCs w:val="20"/>
        </w:rPr>
        <w:t xml:space="preserve"> = 7,944); discrimination based on race (</w:t>
      </w:r>
      <w:r>
        <w:rPr>
          <w:i/>
          <w:sz w:val="20"/>
          <w:szCs w:val="20"/>
        </w:rPr>
        <w:t>n</w:t>
      </w:r>
      <w:r>
        <w:rPr>
          <w:sz w:val="20"/>
          <w:szCs w:val="20"/>
        </w:rPr>
        <w:t xml:space="preserve"> = 7,895); discrimination based on gender (</w:t>
      </w:r>
      <w:r>
        <w:rPr>
          <w:i/>
          <w:sz w:val="20"/>
          <w:szCs w:val="20"/>
        </w:rPr>
        <w:t>n</w:t>
      </w:r>
      <w:r>
        <w:rPr>
          <w:sz w:val="20"/>
          <w:szCs w:val="20"/>
        </w:rPr>
        <w:t xml:space="preserve"> = 7,886); discrimination based on religion (</w:t>
      </w:r>
      <w:r>
        <w:rPr>
          <w:i/>
          <w:sz w:val="20"/>
          <w:szCs w:val="20"/>
        </w:rPr>
        <w:t>n</w:t>
      </w:r>
      <w:r>
        <w:rPr>
          <w:sz w:val="20"/>
          <w:szCs w:val="20"/>
        </w:rPr>
        <w:t xml:space="preserve"> = 7,891).</w:t>
      </w:r>
    </w:p>
    <w:p w14:paraId="5A442015" w14:textId="079BA824" w:rsidR="00A44CD4" w:rsidRDefault="00A44CD4" w:rsidP="00A44CD4">
      <w:pPr>
        <w:spacing w:line="310" w:lineRule="exact"/>
        <w:ind w:firstLine="720"/>
        <w:rPr>
          <w:sz w:val="25"/>
          <w:szCs w:val="25"/>
        </w:rPr>
      </w:pPr>
      <w:r w:rsidRPr="00A44CD4">
        <w:rPr>
          <w:sz w:val="25"/>
          <w:szCs w:val="25"/>
        </w:rPr>
        <w:t>For the most part, regardless of race/ethnicity or level of parent education, students were worried about their academic performance more than any of the factors we listed (see Table 4); although, for Filipino students and seniors whose parents had earned a college degree, this concern was secondary to finding community. In terms of gender, among gender variant students, concerns were relatively equal across several areas, including worries about discrimination based on gender (26.5</w:t>
      </w:r>
      <w:r w:rsidR="00A44C53">
        <w:rPr>
          <w:sz w:val="25"/>
          <w:szCs w:val="25"/>
        </w:rPr>
        <w:t xml:space="preserve"> percent</w:t>
      </w:r>
      <w:r w:rsidRPr="00A44CD4">
        <w:rPr>
          <w:sz w:val="25"/>
          <w:szCs w:val="25"/>
        </w:rPr>
        <w:t>), the availability of adequate emotional and mental health support (26.3</w:t>
      </w:r>
      <w:r w:rsidR="00A44C53">
        <w:rPr>
          <w:sz w:val="25"/>
          <w:szCs w:val="25"/>
        </w:rPr>
        <w:t xml:space="preserve"> percent</w:t>
      </w:r>
      <w:r w:rsidRPr="00A44CD4">
        <w:rPr>
          <w:sz w:val="25"/>
          <w:szCs w:val="25"/>
        </w:rPr>
        <w:t>), opportunities to find community (25.3</w:t>
      </w:r>
      <w:r w:rsidR="00A44C53">
        <w:rPr>
          <w:sz w:val="25"/>
          <w:szCs w:val="25"/>
        </w:rPr>
        <w:t xml:space="preserve"> percent</w:t>
      </w:r>
      <w:r w:rsidRPr="00A44CD4">
        <w:rPr>
          <w:sz w:val="25"/>
          <w:szCs w:val="25"/>
        </w:rPr>
        <w:t>), and academic performance (22.8</w:t>
      </w:r>
      <w:r w:rsidR="00A44C53">
        <w:rPr>
          <w:sz w:val="25"/>
          <w:szCs w:val="25"/>
        </w:rPr>
        <w:t xml:space="preserve"> percent</w:t>
      </w:r>
      <w:r w:rsidRPr="00A44CD4">
        <w:rPr>
          <w:sz w:val="25"/>
          <w:szCs w:val="25"/>
        </w:rPr>
        <w:t>). It is worth noting that, for these students, it seems that factors that supported a sense of belonging and safety on college campuses came before concerns about academics. In contrast, both cisgender women (20.8</w:t>
      </w:r>
      <w:r w:rsidR="00A44C53">
        <w:rPr>
          <w:sz w:val="25"/>
          <w:szCs w:val="25"/>
        </w:rPr>
        <w:t xml:space="preserve"> percent</w:t>
      </w:r>
      <w:r w:rsidRPr="00A44CD4">
        <w:rPr>
          <w:sz w:val="25"/>
          <w:szCs w:val="25"/>
        </w:rPr>
        <w:t>) and men (14.9</w:t>
      </w:r>
      <w:r w:rsidR="00A44C53">
        <w:rPr>
          <w:sz w:val="25"/>
          <w:szCs w:val="25"/>
        </w:rPr>
        <w:t xml:space="preserve"> percent</w:t>
      </w:r>
      <w:r w:rsidRPr="00A44CD4">
        <w:rPr>
          <w:sz w:val="25"/>
          <w:szCs w:val="25"/>
        </w:rPr>
        <w:t>) were more concerned about their academic performance in college. Moreover, while a smaller share of students overall indicated that they were worried about discrimination, nearly 10</w:t>
      </w:r>
      <w:r w:rsidR="00A44C53">
        <w:rPr>
          <w:sz w:val="25"/>
          <w:szCs w:val="25"/>
        </w:rPr>
        <w:t xml:space="preserve"> percent</w:t>
      </w:r>
      <w:r w:rsidRPr="00A44CD4">
        <w:rPr>
          <w:sz w:val="25"/>
          <w:szCs w:val="25"/>
        </w:rPr>
        <w:t xml:space="preserve"> of Black students also expressed concerns about discrimination based on race—more than any other student group surveyed.</w:t>
      </w:r>
    </w:p>
    <w:p w14:paraId="52987F11" w14:textId="77777777" w:rsidR="00A44CD4" w:rsidRDefault="00A44CD4" w:rsidP="00A44CD4">
      <w:pPr>
        <w:spacing w:line="310" w:lineRule="exact"/>
        <w:rPr>
          <w:sz w:val="25"/>
          <w:szCs w:val="25"/>
        </w:rPr>
      </w:pPr>
    </w:p>
    <w:p w14:paraId="431462DB" w14:textId="77777777" w:rsidR="00A44CD4" w:rsidRDefault="00A44CD4" w:rsidP="00A44CD4">
      <w:pPr>
        <w:spacing w:line="310" w:lineRule="exact"/>
        <w:rPr>
          <w:sz w:val="25"/>
          <w:szCs w:val="25"/>
        </w:rPr>
      </w:pPr>
    </w:p>
    <w:p w14:paraId="1986D3AD" w14:textId="77777777" w:rsidR="00A44CD4" w:rsidRDefault="00A44CD4" w:rsidP="00A44CD4">
      <w:pPr>
        <w:spacing w:line="310" w:lineRule="exact"/>
        <w:rPr>
          <w:sz w:val="25"/>
          <w:szCs w:val="25"/>
        </w:rPr>
      </w:pPr>
    </w:p>
    <w:p w14:paraId="2FFF4189" w14:textId="77777777" w:rsidR="00A44CD4" w:rsidRDefault="00A44CD4" w:rsidP="00A44CD4">
      <w:pPr>
        <w:spacing w:line="310" w:lineRule="exact"/>
        <w:rPr>
          <w:sz w:val="25"/>
          <w:szCs w:val="25"/>
        </w:rPr>
      </w:pPr>
    </w:p>
    <w:p w14:paraId="0B456188" w14:textId="5CE00494" w:rsidR="00A44CD4" w:rsidRPr="00A44CD4" w:rsidRDefault="00A44CD4" w:rsidP="00A44CD4">
      <w:pPr>
        <w:spacing w:line="310" w:lineRule="exact"/>
        <w:rPr>
          <w:sz w:val="25"/>
          <w:szCs w:val="25"/>
        </w:rPr>
      </w:pPr>
      <w:r w:rsidRPr="00A44CD4">
        <w:rPr>
          <w:rFonts w:ascii="Courier New" w:eastAsia="Courier New" w:hAnsi="Courier New" w:cs="Courier New"/>
          <w:b/>
          <w:bCs/>
          <w:noProof/>
          <w:sz w:val="12"/>
          <w:szCs w:val="12"/>
        </w:rPr>
        <w:lastRenderedPageBreak/>
        <w:drawing>
          <wp:anchor distT="0" distB="0" distL="114300" distR="114300" simplePos="0" relativeHeight="251670528" behindDoc="0" locked="0" layoutInCell="1" allowOverlap="1" wp14:anchorId="64FD23F9" wp14:editId="39F072BC">
            <wp:simplePos x="0" y="0"/>
            <wp:positionH relativeFrom="column">
              <wp:posOffset>0</wp:posOffset>
            </wp:positionH>
            <wp:positionV relativeFrom="paragraph">
              <wp:posOffset>228600</wp:posOffset>
            </wp:positionV>
            <wp:extent cx="5981700" cy="3489960"/>
            <wp:effectExtent l="0" t="0" r="0" b="2540"/>
            <wp:wrapNone/>
            <wp:docPr id="13" name="image10.png" descr="A table with numbers and text&#10;&#10;Description automatically generated"/>
            <wp:cNvGraphicFramePr/>
            <a:graphic xmlns:a="http://schemas.openxmlformats.org/drawingml/2006/main">
              <a:graphicData uri="http://schemas.openxmlformats.org/drawingml/2006/picture">
                <pic:pic xmlns:pic="http://schemas.openxmlformats.org/drawingml/2006/picture">
                  <pic:nvPicPr>
                    <pic:cNvPr id="13" name="image10.png" descr="A table with numbers and text&#10;&#10;Description automatically generated"/>
                    <pic:cNvPicPr preferRelativeResize="0"/>
                  </pic:nvPicPr>
                  <pic:blipFill>
                    <a:blip r:embed="rId23">
                      <a:extLst>
                        <a:ext uri="{28A0092B-C50C-407E-A947-70E740481C1C}">
                          <a14:useLocalDpi xmlns:a14="http://schemas.microsoft.com/office/drawing/2010/main" val="0"/>
                        </a:ext>
                      </a:extLst>
                    </a:blip>
                    <a:srcRect/>
                    <a:stretch>
                      <a:fillRect/>
                    </a:stretch>
                  </pic:blipFill>
                  <pic:spPr>
                    <a:xfrm>
                      <a:off x="0" y="0"/>
                      <a:ext cx="5982214" cy="3490260"/>
                    </a:xfrm>
                    <a:prstGeom prst="rect">
                      <a:avLst/>
                    </a:prstGeom>
                    <a:ln/>
                  </pic:spPr>
                </pic:pic>
              </a:graphicData>
            </a:graphic>
            <wp14:sizeRelH relativeFrom="page">
              <wp14:pctWidth>0</wp14:pctWidth>
            </wp14:sizeRelH>
            <wp14:sizeRelV relativeFrom="page">
              <wp14:pctHeight>0</wp14:pctHeight>
            </wp14:sizeRelV>
          </wp:anchor>
        </w:drawing>
      </w:r>
      <w:r w:rsidRPr="00A44CD4">
        <w:rPr>
          <w:b/>
          <w:bCs/>
          <w:sz w:val="25"/>
          <w:szCs w:val="25"/>
        </w:rPr>
        <w:t>Table 4.</w:t>
      </w:r>
      <w:r>
        <w:rPr>
          <w:sz w:val="25"/>
          <w:szCs w:val="25"/>
        </w:rPr>
        <w:t xml:space="preserve"> Detailed Concerns about College</w:t>
      </w:r>
    </w:p>
    <w:p w14:paraId="7BD11078" w14:textId="77777777" w:rsidR="00A44CD4" w:rsidRPr="00A44CD4" w:rsidRDefault="00A44CD4" w:rsidP="004C2A75">
      <w:pPr>
        <w:rPr>
          <w:sz w:val="24"/>
          <w:szCs w:val="24"/>
        </w:rPr>
      </w:pPr>
    </w:p>
    <w:p w14:paraId="6FE21B16" w14:textId="77777777" w:rsidR="004C2A75" w:rsidRDefault="004C2A75" w:rsidP="004C2A75">
      <w:pPr>
        <w:pStyle w:val="PACEBody"/>
        <w:ind w:firstLine="0"/>
      </w:pPr>
    </w:p>
    <w:p w14:paraId="454E2F77" w14:textId="77777777" w:rsidR="004C2A75" w:rsidRDefault="004C2A75" w:rsidP="00F61B1E">
      <w:pPr>
        <w:pStyle w:val="PACEBody"/>
      </w:pPr>
    </w:p>
    <w:p w14:paraId="36CF2384" w14:textId="77777777" w:rsidR="004C2A75" w:rsidRDefault="004C2A75" w:rsidP="00F61B1E">
      <w:pPr>
        <w:pStyle w:val="PACEBody"/>
      </w:pPr>
    </w:p>
    <w:p w14:paraId="5CE73DA3" w14:textId="77777777" w:rsidR="004C2A75" w:rsidRDefault="004C2A75" w:rsidP="00F61B1E">
      <w:pPr>
        <w:pStyle w:val="PACEBody"/>
      </w:pPr>
    </w:p>
    <w:p w14:paraId="2F032082" w14:textId="77777777" w:rsidR="004C2A75" w:rsidRDefault="004C2A75" w:rsidP="00F61B1E">
      <w:pPr>
        <w:pStyle w:val="PACEBody"/>
      </w:pPr>
    </w:p>
    <w:p w14:paraId="55CBF509" w14:textId="77777777" w:rsidR="004C2A75" w:rsidRDefault="004C2A75" w:rsidP="00F61B1E">
      <w:pPr>
        <w:pStyle w:val="PACEBody"/>
      </w:pPr>
    </w:p>
    <w:p w14:paraId="5B34508A" w14:textId="77777777" w:rsidR="00A44CD4" w:rsidRDefault="00A44CD4" w:rsidP="00F61B1E">
      <w:pPr>
        <w:pStyle w:val="PACEBody"/>
      </w:pPr>
    </w:p>
    <w:p w14:paraId="68CF8B5F" w14:textId="77777777" w:rsidR="00A44CD4" w:rsidRDefault="00A44CD4" w:rsidP="00F61B1E">
      <w:pPr>
        <w:pStyle w:val="PACEBody"/>
      </w:pPr>
    </w:p>
    <w:p w14:paraId="38181232" w14:textId="77777777" w:rsidR="00A44CD4" w:rsidRDefault="00A44CD4" w:rsidP="00F61B1E">
      <w:pPr>
        <w:pStyle w:val="PACEBody"/>
      </w:pPr>
    </w:p>
    <w:p w14:paraId="37969CAF" w14:textId="1E46F21B" w:rsidR="00A44CD4" w:rsidRDefault="00A44CD4" w:rsidP="00A44CD4">
      <w:pPr>
        <w:spacing w:after="240" w:line="240" w:lineRule="auto"/>
        <w:rPr>
          <w:sz w:val="20"/>
          <w:szCs w:val="20"/>
        </w:rPr>
      </w:pPr>
      <w:r>
        <w:rPr>
          <w:i/>
          <w:sz w:val="20"/>
          <w:szCs w:val="20"/>
        </w:rPr>
        <w:t>Note</w:t>
      </w:r>
      <w:r>
        <w:rPr>
          <w:sz w:val="20"/>
          <w:szCs w:val="20"/>
        </w:rPr>
        <w:t>. Rates depicted in the figure represent the survey respondents who answered each of the questions about worry. Academic performance (</w:t>
      </w:r>
      <w:r>
        <w:rPr>
          <w:i/>
          <w:sz w:val="20"/>
          <w:szCs w:val="20"/>
        </w:rPr>
        <w:t>n</w:t>
      </w:r>
      <w:r>
        <w:rPr>
          <w:sz w:val="20"/>
          <w:szCs w:val="20"/>
        </w:rPr>
        <w:t xml:space="preserve"> = 7,958); balancing family obligations (</w:t>
      </w:r>
      <w:r>
        <w:rPr>
          <w:i/>
          <w:sz w:val="20"/>
          <w:szCs w:val="20"/>
        </w:rPr>
        <w:t>n</w:t>
      </w:r>
      <w:r>
        <w:rPr>
          <w:sz w:val="20"/>
          <w:szCs w:val="20"/>
        </w:rPr>
        <w:t xml:space="preserve"> = 7,941); finding community (</w:t>
      </w:r>
      <w:r>
        <w:rPr>
          <w:i/>
          <w:sz w:val="20"/>
          <w:szCs w:val="20"/>
        </w:rPr>
        <w:t>n</w:t>
      </w:r>
      <w:r>
        <w:rPr>
          <w:sz w:val="20"/>
          <w:szCs w:val="20"/>
        </w:rPr>
        <w:t xml:space="preserve"> = 7,934); living away from home (</w:t>
      </w:r>
      <w:r>
        <w:rPr>
          <w:i/>
          <w:sz w:val="20"/>
          <w:szCs w:val="20"/>
        </w:rPr>
        <w:t xml:space="preserve">n </w:t>
      </w:r>
      <w:r>
        <w:rPr>
          <w:sz w:val="20"/>
          <w:szCs w:val="20"/>
        </w:rPr>
        <w:t>= 7,948); support for mental health (</w:t>
      </w:r>
      <w:r>
        <w:rPr>
          <w:i/>
          <w:sz w:val="20"/>
          <w:szCs w:val="20"/>
        </w:rPr>
        <w:t>n</w:t>
      </w:r>
      <w:r>
        <w:rPr>
          <w:sz w:val="20"/>
          <w:szCs w:val="20"/>
        </w:rPr>
        <w:t xml:space="preserve"> = 7,944); discrimination based on race (</w:t>
      </w:r>
      <w:r>
        <w:rPr>
          <w:i/>
          <w:sz w:val="20"/>
          <w:szCs w:val="20"/>
        </w:rPr>
        <w:t>n</w:t>
      </w:r>
      <w:r>
        <w:rPr>
          <w:sz w:val="20"/>
          <w:szCs w:val="20"/>
        </w:rPr>
        <w:t xml:space="preserve"> = 7,895); discrimination based on gender (</w:t>
      </w:r>
      <w:r>
        <w:rPr>
          <w:i/>
          <w:sz w:val="20"/>
          <w:szCs w:val="20"/>
        </w:rPr>
        <w:t>n</w:t>
      </w:r>
      <w:r>
        <w:rPr>
          <w:sz w:val="20"/>
          <w:szCs w:val="20"/>
        </w:rPr>
        <w:t xml:space="preserve"> = 7,886); discrimination based on religion (</w:t>
      </w:r>
      <w:r>
        <w:rPr>
          <w:i/>
          <w:sz w:val="20"/>
          <w:szCs w:val="20"/>
        </w:rPr>
        <w:t>n</w:t>
      </w:r>
      <w:r>
        <w:rPr>
          <w:sz w:val="20"/>
          <w:szCs w:val="20"/>
        </w:rPr>
        <w:t xml:space="preserve"> = 7,891). Racial/ethnic, gender, and parent level of education subgroups also exclude respondents who did not provide a response for the respective demographic question within the survey.</w:t>
      </w:r>
    </w:p>
    <w:p w14:paraId="58A12941" w14:textId="2B2712CC" w:rsidR="00A44CD4" w:rsidRPr="00A44CD4" w:rsidRDefault="00A44CD4" w:rsidP="00A44CD4">
      <w:pPr>
        <w:pStyle w:val="PACESubhead1"/>
        <w:rPr>
          <w:lang w:val="en"/>
        </w:rPr>
      </w:pPr>
      <w:r w:rsidRPr="00A44CD4">
        <w:rPr>
          <w:lang w:val="en"/>
        </w:rPr>
        <w:t>Excitement for College: Student Voice</w:t>
      </w:r>
    </w:p>
    <w:p w14:paraId="20897C92" w14:textId="6DBD2258" w:rsidR="00A44CD4" w:rsidRPr="00A44CD4" w:rsidRDefault="00A44CD4" w:rsidP="00A44CD4">
      <w:pPr>
        <w:pStyle w:val="PACEBody"/>
        <w:rPr>
          <w:lang w:val="en"/>
        </w:rPr>
      </w:pPr>
      <w:r w:rsidRPr="00A44CD4">
        <w:rPr>
          <w:lang w:val="en"/>
        </w:rPr>
        <w:t>In a separate open-ended question, seniors were asked: “What are you most excited about for college?” Students described a range of aspects about college-going that they anticipated, many of which were underscored by their newness. Broadly, students were looking forward to new experiences, including meeting new people and learning new things. One student described, “I am [the] most excited for the things I’ll learn and discover and the people I’ll meet along the way.” Several students also considered their upcoming matriculation as an opportunity for “a new chapter”, “a fresh start”, and “new beginnings”, suggesting this would be more than a simple transition from one schooling institution to another—it would be, perhaps unsurprisingly, a turning point in their lives. Moreover, much of this excitement was related to the people they hoped to encounter and relationships they looked forward to building. For example, one student noted:</w:t>
      </w:r>
    </w:p>
    <w:p w14:paraId="557CBB0A" w14:textId="77777777" w:rsidR="00A44CD4" w:rsidRPr="00A44CD4" w:rsidRDefault="00A44CD4" w:rsidP="00A44CD4">
      <w:pPr>
        <w:pStyle w:val="PACEBody"/>
        <w:ind w:left="720" w:right="720" w:firstLine="0"/>
        <w:rPr>
          <w:i/>
          <w:iCs/>
          <w:lang w:val="en"/>
        </w:rPr>
      </w:pPr>
      <w:r w:rsidRPr="00A44CD4">
        <w:rPr>
          <w:i/>
          <w:iCs/>
          <w:lang w:val="en"/>
        </w:rPr>
        <w:lastRenderedPageBreak/>
        <w:t>“I am most excited [about] meeting new people with a wide variety of new perspectives. I love learning new things and I think learning more about the world through people is very important.”</w:t>
      </w:r>
    </w:p>
    <w:p w14:paraId="2D204BD8" w14:textId="77777777" w:rsidR="00A44CD4" w:rsidRPr="00A44CD4" w:rsidRDefault="00A44CD4" w:rsidP="00A44CD4">
      <w:pPr>
        <w:pStyle w:val="PACEBody"/>
        <w:ind w:firstLine="0"/>
        <w:rPr>
          <w:lang w:val="en"/>
        </w:rPr>
      </w:pPr>
      <w:r w:rsidRPr="00A44CD4">
        <w:rPr>
          <w:lang w:val="en"/>
        </w:rPr>
        <w:t>Relatedly, another student voiced:</w:t>
      </w:r>
    </w:p>
    <w:p w14:paraId="4B0A75CF" w14:textId="77777777" w:rsidR="00A44CD4" w:rsidRPr="00A44CD4" w:rsidRDefault="00A44CD4" w:rsidP="00A44CD4">
      <w:pPr>
        <w:pStyle w:val="PACEBody"/>
        <w:ind w:left="720" w:right="720" w:firstLine="0"/>
        <w:rPr>
          <w:i/>
          <w:iCs/>
          <w:lang w:val="en"/>
        </w:rPr>
      </w:pPr>
      <w:r w:rsidRPr="00A44CD4">
        <w:rPr>
          <w:i/>
          <w:iCs/>
          <w:lang w:val="en"/>
        </w:rPr>
        <w:t>“I am the most excited to learn in a community that truly values learning and be able to build a community for myself where I truly feel that I belong.”</w:t>
      </w:r>
    </w:p>
    <w:p w14:paraId="6B5665F5" w14:textId="77777777" w:rsidR="00A44CD4" w:rsidRPr="00A44CD4" w:rsidRDefault="00A44CD4" w:rsidP="00A44CD4">
      <w:pPr>
        <w:pStyle w:val="PACEBody"/>
        <w:ind w:firstLine="0"/>
        <w:rPr>
          <w:lang w:val="en"/>
        </w:rPr>
      </w:pPr>
      <w:r w:rsidRPr="00A44CD4">
        <w:rPr>
          <w:lang w:val="en"/>
        </w:rPr>
        <w:t xml:space="preserve">This learning also extended to personal growth, as one student anticipated “finding [them]self” in college while another was excited to “grow in the education [they would] receive and see... the person [they would] become throughout college.” </w:t>
      </w:r>
    </w:p>
    <w:p w14:paraId="6C924716" w14:textId="77777777" w:rsidR="00A44CD4" w:rsidRPr="00A44CD4" w:rsidRDefault="00A44CD4" w:rsidP="00A44CD4">
      <w:pPr>
        <w:pStyle w:val="PACEBody"/>
        <w:rPr>
          <w:lang w:val="en"/>
        </w:rPr>
      </w:pPr>
      <w:r w:rsidRPr="00A44CD4">
        <w:rPr>
          <w:lang w:val="en"/>
        </w:rPr>
        <w:t xml:space="preserve">Students also touched on the fact that this moment extended beyond their experiences alone, with several seniors mentioning their parents in relation to their own excitement. One student, who self-identified as a first-generation college student in their response, wanted to “make [their] parents proud”, while another said they were looking forward to “being able to get the education my parents never could.” The excitement students described thus captured multiple facets of college-going, including new opportunities academically, socially, and personally that could be shared amongst family. In the words of one student: </w:t>
      </w:r>
    </w:p>
    <w:p w14:paraId="0248B68F" w14:textId="5DBD16F4" w:rsidR="00A44CD4" w:rsidRPr="00A44CD4" w:rsidRDefault="00A44CD4" w:rsidP="00A44CD4">
      <w:pPr>
        <w:pStyle w:val="PACEBody"/>
        <w:ind w:left="720" w:right="720" w:firstLine="0"/>
        <w:rPr>
          <w:i/>
          <w:iCs/>
        </w:rPr>
      </w:pPr>
      <w:r w:rsidRPr="00A44CD4">
        <w:rPr>
          <w:i/>
          <w:iCs/>
          <w:lang w:val="en"/>
        </w:rPr>
        <w:t>“I am excited to explore student life as independently as I can. I want to really feel what it may be like to be an active student on the go, or even on the slow. I am excited to achieve academic heights and experience a school life where I have the choice to control certain variables like class and schedule, and work to better understand and establish my own work ethic. Most of all I am excited to make the most of my college experience, meet new people, and learn from new perspectives.”</w:t>
      </w:r>
    </w:p>
    <w:p w14:paraId="390996E5" w14:textId="244C5B48" w:rsidR="00A44CD4" w:rsidRPr="00DB5466" w:rsidRDefault="00A44CD4" w:rsidP="00A44CD4">
      <w:pPr>
        <w:pStyle w:val="PACESubhead1"/>
      </w:pPr>
      <w:r>
        <w:t>Conclusion</w:t>
      </w:r>
    </w:p>
    <w:p w14:paraId="0D5BA960" w14:textId="746B2343" w:rsidR="00F61B1E" w:rsidRPr="00A44CD4" w:rsidRDefault="00A44CD4" w:rsidP="00A44CD4">
      <w:pPr>
        <w:pStyle w:val="PACEBody"/>
        <w:rPr>
          <w:lang w:val="en"/>
        </w:rPr>
      </w:pPr>
      <w:r w:rsidRPr="00A44CD4">
        <w:rPr>
          <w:lang w:val="en"/>
        </w:rPr>
        <w:t xml:space="preserve">The high school graduating class of 2023 represents yet another cohort of students for whom schooling was marked by unprecedented disruption, characterized by extended remote learning at the onset of high school due to a global pandemic. As such, the experience of these students, and how this may have shaped their plans and preparation for college, represents an important marker of what college-going may look like for future graduating cohorts. To better understand the learning context and readiness of these students, this work reports the results of a large-scale survey of California high school seniors that intended to enroll in college in the fall of 2023. Results reveal varying student </w:t>
      </w:r>
      <w:r w:rsidRPr="00A44CD4">
        <w:rPr>
          <w:lang w:val="en"/>
        </w:rPr>
        <w:lastRenderedPageBreak/>
        <w:t>perspectives about their high</w:t>
      </w:r>
      <w:r w:rsidR="006B7964">
        <w:rPr>
          <w:lang w:val="en"/>
        </w:rPr>
        <w:t xml:space="preserve"> school</w:t>
      </w:r>
      <w:r w:rsidRPr="00A44CD4">
        <w:rPr>
          <w:lang w:val="en"/>
        </w:rPr>
        <w:t xml:space="preserve"> experiences and their college hopes and trepidations. Given California’s significant investments in students’ mental health (DHCS, 2023), these results also suggest such investments are an important undertaking—particularly as students’ experiences in high school academically, socially, and emotionally color concerns about their college futures. In forthcoming work</w:t>
      </w:r>
      <w:r w:rsidR="00EB7FB2">
        <w:rPr>
          <w:lang w:val="en"/>
        </w:rPr>
        <w:t>,</w:t>
      </w:r>
      <w:r w:rsidRPr="00A44CD4">
        <w:rPr>
          <w:lang w:val="en"/>
        </w:rPr>
        <w:t xml:space="preserve"> we delve more deeply into students’ cost considerations, college affordability, and experiences with financial aid processes.</w:t>
      </w:r>
      <w:r w:rsidR="00F61B1E">
        <w:t xml:space="preserve"> </w:t>
      </w:r>
    </w:p>
    <w:p w14:paraId="79AC98DD" w14:textId="77777777" w:rsidR="00F61B1E" w:rsidRDefault="00F61B1E" w:rsidP="00586373">
      <w:pPr>
        <w:pStyle w:val="PACEBody"/>
      </w:pPr>
    </w:p>
    <w:p w14:paraId="2432B92B" w14:textId="7F7B350E" w:rsidR="00B46148" w:rsidRPr="00586373" w:rsidRDefault="00B46148" w:rsidP="00586373">
      <w:pPr>
        <w:pStyle w:val="Quote"/>
        <w:spacing w:after="240" w:line="240" w:lineRule="auto"/>
        <w:ind w:left="0"/>
        <w:rPr>
          <w:b/>
          <w:i w:val="0"/>
          <w:iCs w:val="0"/>
          <w:color w:val="00518A"/>
          <w:sz w:val="31"/>
          <w:szCs w:val="31"/>
        </w:rPr>
      </w:pPr>
      <w:r w:rsidRPr="00586373">
        <w:rPr>
          <w:b/>
          <w:i w:val="0"/>
          <w:iCs w:val="0"/>
          <w:color w:val="00518A"/>
          <w:sz w:val="31"/>
          <w:szCs w:val="31"/>
        </w:rPr>
        <w:br w:type="page"/>
      </w:r>
    </w:p>
    <w:p w14:paraId="48F67C30" w14:textId="77777777" w:rsidR="00D04B50" w:rsidRPr="00D04B50" w:rsidRDefault="00B46148" w:rsidP="00DB5466">
      <w:pPr>
        <w:pStyle w:val="PACESubhead1"/>
      </w:pPr>
      <w:r>
        <w:lastRenderedPageBreak/>
        <w:t>References</w:t>
      </w:r>
    </w:p>
    <w:p w14:paraId="2AB8F51D" w14:textId="77777777" w:rsidR="00A44CD4" w:rsidRPr="00A44CD4" w:rsidRDefault="00A44CD4" w:rsidP="00A44CD4">
      <w:pPr>
        <w:pStyle w:val="ReferenceText"/>
        <w:rPr>
          <w:lang w:val="en"/>
        </w:rPr>
      </w:pPr>
      <w:r w:rsidRPr="00A44CD4">
        <w:rPr>
          <w:lang w:val="en"/>
        </w:rPr>
        <w:t>Allen, K., Kern, M. L., Vella-</w:t>
      </w:r>
      <w:proofErr w:type="spellStart"/>
      <w:r w:rsidRPr="00A44CD4">
        <w:rPr>
          <w:lang w:val="en"/>
        </w:rPr>
        <w:t>Brodrick</w:t>
      </w:r>
      <w:proofErr w:type="spellEnd"/>
      <w:r w:rsidRPr="00A44CD4">
        <w:rPr>
          <w:lang w:val="en"/>
        </w:rPr>
        <w:t xml:space="preserve">, D., Hattie, J., &amp; Waters, L. (2018). What schools need to know about fostering school belonging: A meta-analysis. </w:t>
      </w:r>
      <w:r w:rsidRPr="00A44CD4">
        <w:rPr>
          <w:i/>
          <w:lang w:val="en"/>
        </w:rPr>
        <w:t>Educational Psychology Review</w:t>
      </w:r>
      <w:r w:rsidRPr="00A44CD4">
        <w:rPr>
          <w:lang w:val="en"/>
        </w:rPr>
        <w:t xml:space="preserve">, </w:t>
      </w:r>
      <w:r w:rsidRPr="00A44CD4">
        <w:rPr>
          <w:i/>
          <w:lang w:val="en"/>
        </w:rPr>
        <w:t>30</w:t>
      </w:r>
      <w:r w:rsidRPr="00A44CD4">
        <w:rPr>
          <w:lang w:val="en"/>
        </w:rPr>
        <w:t>, 1–34. https://doi.org/10.1007/s10648-016-9389-8</w:t>
      </w:r>
    </w:p>
    <w:p w14:paraId="5B9E7812" w14:textId="118EC6E9" w:rsidR="00A44CD4" w:rsidRPr="00A44CD4" w:rsidRDefault="00A44CD4" w:rsidP="00823822">
      <w:pPr>
        <w:pStyle w:val="ReferenceText"/>
        <w:rPr>
          <w:lang w:val="en"/>
        </w:rPr>
      </w:pPr>
      <w:r w:rsidRPr="00A44CD4">
        <w:rPr>
          <w:lang w:val="en"/>
        </w:rPr>
        <w:t xml:space="preserve">Austin, G., Hanson, T., </w:t>
      </w:r>
      <w:proofErr w:type="spellStart"/>
      <w:r w:rsidRPr="00A44CD4">
        <w:rPr>
          <w:lang w:val="en"/>
        </w:rPr>
        <w:t>Bala</w:t>
      </w:r>
      <w:proofErr w:type="spellEnd"/>
      <w:r w:rsidRPr="00A44CD4">
        <w:rPr>
          <w:lang w:val="en"/>
        </w:rPr>
        <w:t xml:space="preserve">, N., &amp; Zheng, C. (2023). </w:t>
      </w:r>
      <w:r w:rsidRPr="00A44CD4">
        <w:rPr>
          <w:i/>
          <w:lang w:val="en"/>
        </w:rPr>
        <w:t>Student engagement and well-being in California, 2019–21: Results of the Eighteenth Biennial State California Healthy Kids Survey, grades 7, 9, and 11.</w:t>
      </w:r>
      <w:r w:rsidRPr="00A44CD4">
        <w:rPr>
          <w:lang w:val="en"/>
        </w:rPr>
        <w:t xml:space="preserve"> </w:t>
      </w:r>
      <w:proofErr w:type="spellStart"/>
      <w:r w:rsidRPr="00A44CD4">
        <w:rPr>
          <w:lang w:val="en"/>
        </w:rPr>
        <w:t>WestEd</w:t>
      </w:r>
      <w:proofErr w:type="spellEnd"/>
      <w:r w:rsidRPr="00A44CD4">
        <w:rPr>
          <w:lang w:val="en"/>
        </w:rPr>
        <w:t xml:space="preserve">. </w:t>
      </w:r>
      <w:hyperlink r:id="rId24">
        <w:r w:rsidRPr="00A44CD4">
          <w:rPr>
            <w:rStyle w:val="Hyperlink"/>
            <w:lang w:val="en"/>
          </w:rPr>
          <w:t>https://data.calschls.org/resources/18th_Biennial_State_1921.pdf</w:t>
        </w:r>
      </w:hyperlink>
      <w:r w:rsidRPr="00A44CD4">
        <w:rPr>
          <w:lang w:val="en"/>
        </w:rPr>
        <w:t xml:space="preserve"> </w:t>
      </w:r>
    </w:p>
    <w:p w14:paraId="360E9D95" w14:textId="7C9C41A1" w:rsidR="00A44CD4" w:rsidRPr="00A44CD4" w:rsidRDefault="00A44CD4" w:rsidP="00823822">
      <w:pPr>
        <w:pStyle w:val="ReferenceText"/>
        <w:rPr>
          <w:lang w:val="en"/>
        </w:rPr>
      </w:pPr>
      <w:r w:rsidRPr="00A44CD4">
        <w:rPr>
          <w:lang w:val="en"/>
        </w:rPr>
        <w:t xml:space="preserve">Department of Health Care Services (DHCS). (2023). </w:t>
      </w:r>
      <w:r w:rsidRPr="00A44CD4">
        <w:rPr>
          <w:i/>
          <w:lang w:val="en"/>
        </w:rPr>
        <w:t>Children and youth behavioral health initiative</w:t>
      </w:r>
      <w:r w:rsidRPr="00A44CD4">
        <w:rPr>
          <w:lang w:val="en"/>
        </w:rPr>
        <w:t xml:space="preserve">. </w:t>
      </w:r>
      <w:hyperlink r:id="rId25">
        <w:r w:rsidRPr="00A44CD4">
          <w:rPr>
            <w:rStyle w:val="Hyperlink"/>
            <w:lang w:val="en"/>
          </w:rPr>
          <w:t>https://www.dhcs.ca.gov/cybhi</w:t>
        </w:r>
      </w:hyperlink>
    </w:p>
    <w:p w14:paraId="69C02761" w14:textId="77777777" w:rsidR="00A44CD4" w:rsidRPr="00A44CD4" w:rsidRDefault="00A44CD4" w:rsidP="00A44CD4">
      <w:pPr>
        <w:pStyle w:val="ReferenceText"/>
        <w:rPr>
          <w:lang w:val="en"/>
        </w:rPr>
      </w:pPr>
      <w:r w:rsidRPr="00A44CD4">
        <w:rPr>
          <w:lang w:val="en"/>
        </w:rPr>
        <w:t xml:space="preserve">Eisenberg, M. E., Gower, A. L., McMorris, B. J., Rider, G. N., Shea, G., &amp; Coleman, E. (2017). Risk and protective factors in the lives of transgender/gender nonconforming adolescents. </w:t>
      </w:r>
      <w:r w:rsidRPr="00A44CD4">
        <w:rPr>
          <w:i/>
          <w:lang w:val="en"/>
        </w:rPr>
        <w:t>Journal of Adolescent Health, 61</w:t>
      </w:r>
      <w:r w:rsidRPr="00A44CD4">
        <w:rPr>
          <w:lang w:val="en"/>
        </w:rPr>
        <w:t xml:space="preserve">(4), 521–526. </w:t>
      </w:r>
      <w:hyperlink r:id="rId26">
        <w:r w:rsidRPr="00A44CD4">
          <w:rPr>
            <w:rStyle w:val="Hyperlink"/>
            <w:lang w:val="en"/>
          </w:rPr>
          <w:t>https://doi.org/10.1016/j.jadohealth.2017.04.014</w:t>
        </w:r>
      </w:hyperlink>
      <w:r w:rsidRPr="00A44CD4">
        <w:rPr>
          <w:lang w:val="en"/>
        </w:rPr>
        <w:t xml:space="preserve"> </w:t>
      </w:r>
    </w:p>
    <w:p w14:paraId="0826C457" w14:textId="77777777" w:rsidR="00A44CD4" w:rsidRPr="00A44CD4" w:rsidRDefault="00A44CD4" w:rsidP="00A44CD4">
      <w:pPr>
        <w:pStyle w:val="ReferenceText"/>
        <w:rPr>
          <w:lang w:val="en"/>
        </w:rPr>
      </w:pPr>
      <w:r w:rsidRPr="00A44CD4">
        <w:rPr>
          <w:lang w:val="en"/>
        </w:rPr>
        <w:t>Gillen-</w:t>
      </w:r>
      <w:proofErr w:type="spellStart"/>
      <w:r w:rsidRPr="00A44CD4">
        <w:rPr>
          <w:lang w:val="en"/>
        </w:rPr>
        <w:t>O’Neel</w:t>
      </w:r>
      <w:proofErr w:type="spellEnd"/>
      <w:r w:rsidRPr="00A44CD4">
        <w:rPr>
          <w:lang w:val="en"/>
        </w:rPr>
        <w:t xml:space="preserve">, C., &amp; </w:t>
      </w:r>
      <w:proofErr w:type="spellStart"/>
      <w:r w:rsidRPr="00A44CD4">
        <w:rPr>
          <w:lang w:val="en"/>
        </w:rPr>
        <w:t>Fuligni</w:t>
      </w:r>
      <w:proofErr w:type="spellEnd"/>
      <w:r w:rsidRPr="00A44CD4">
        <w:rPr>
          <w:lang w:val="en"/>
        </w:rPr>
        <w:t xml:space="preserve">, A. (2013). A longitudinal study of school belonging and academic motivation across high school. </w:t>
      </w:r>
      <w:r w:rsidRPr="00A44CD4">
        <w:rPr>
          <w:i/>
          <w:lang w:val="en"/>
        </w:rPr>
        <w:t>Child Development, 84</w:t>
      </w:r>
      <w:r w:rsidRPr="00A44CD4">
        <w:rPr>
          <w:lang w:val="en"/>
        </w:rPr>
        <w:t xml:space="preserve">(2), 678–692. </w:t>
      </w:r>
      <w:hyperlink r:id="rId27">
        <w:r w:rsidRPr="00A44CD4">
          <w:rPr>
            <w:rStyle w:val="Hyperlink"/>
            <w:lang w:val="en"/>
          </w:rPr>
          <w:t>https://doi.org/10.1111/j.1467-8624.2012.01862.x</w:t>
        </w:r>
      </w:hyperlink>
      <w:r w:rsidRPr="00A44CD4">
        <w:rPr>
          <w:lang w:val="en"/>
        </w:rPr>
        <w:t xml:space="preserve"> </w:t>
      </w:r>
    </w:p>
    <w:p w14:paraId="6E269C0E" w14:textId="6764DFA8" w:rsidR="00A44CD4" w:rsidRPr="00A44CD4" w:rsidRDefault="00A44CD4" w:rsidP="00823822">
      <w:pPr>
        <w:pStyle w:val="ReferenceText"/>
        <w:rPr>
          <w:lang w:val="en"/>
        </w:rPr>
      </w:pPr>
      <w:r w:rsidRPr="00A44CD4">
        <w:rPr>
          <w:lang w:val="en"/>
        </w:rPr>
        <w:t xml:space="preserve">Graham, S., </w:t>
      </w:r>
      <w:proofErr w:type="spellStart"/>
      <w:r w:rsidRPr="00A44CD4">
        <w:rPr>
          <w:lang w:val="en"/>
        </w:rPr>
        <w:t>Kogachi</w:t>
      </w:r>
      <w:proofErr w:type="spellEnd"/>
      <w:r w:rsidRPr="00A44CD4">
        <w:rPr>
          <w:lang w:val="en"/>
        </w:rPr>
        <w:t>, K., &amp; Morales-</w:t>
      </w:r>
      <w:proofErr w:type="spellStart"/>
      <w:r w:rsidRPr="00A44CD4">
        <w:rPr>
          <w:lang w:val="en"/>
        </w:rPr>
        <w:t>Chicas</w:t>
      </w:r>
      <w:proofErr w:type="spellEnd"/>
      <w:r w:rsidRPr="00A44CD4">
        <w:rPr>
          <w:lang w:val="en"/>
        </w:rPr>
        <w:t xml:space="preserve">, J. (2022). Do I fit in: Race/ethnicity and feelings of belonging in school. </w:t>
      </w:r>
      <w:r w:rsidRPr="00A44CD4">
        <w:rPr>
          <w:i/>
          <w:lang w:val="en"/>
        </w:rPr>
        <w:t>Educational Psychology Review</w:t>
      </w:r>
      <w:r w:rsidRPr="00A44CD4">
        <w:rPr>
          <w:lang w:val="en"/>
        </w:rPr>
        <w:t xml:space="preserve">, </w:t>
      </w:r>
      <w:r w:rsidRPr="00A44CD4">
        <w:rPr>
          <w:i/>
          <w:lang w:val="en"/>
        </w:rPr>
        <w:t>34</w:t>
      </w:r>
      <w:r w:rsidRPr="00A44CD4">
        <w:rPr>
          <w:lang w:val="en"/>
        </w:rPr>
        <w:t>(4), 2015–2042. https://doi.org/10.1007/s10648-022-09709-x</w:t>
      </w:r>
    </w:p>
    <w:p w14:paraId="0EEEB7D3" w14:textId="2BF4BF8A" w:rsidR="00A44CD4" w:rsidRPr="00A44CD4" w:rsidRDefault="00A44CD4" w:rsidP="00823822">
      <w:pPr>
        <w:pStyle w:val="ReferenceText"/>
        <w:rPr>
          <w:lang w:val="en"/>
        </w:rPr>
      </w:pPr>
      <w:r w:rsidRPr="00A44CD4">
        <w:rPr>
          <w:lang w:val="en"/>
        </w:rPr>
        <w:t xml:space="preserve">Hallinan, M. T. (2008). Teacher influences on students' attachment to school. </w:t>
      </w:r>
      <w:r w:rsidRPr="00A44CD4">
        <w:rPr>
          <w:i/>
          <w:lang w:val="en"/>
        </w:rPr>
        <w:t>Sociology of Education</w:t>
      </w:r>
      <w:r w:rsidRPr="00A44CD4">
        <w:rPr>
          <w:lang w:val="en"/>
        </w:rPr>
        <w:t xml:space="preserve">, </w:t>
      </w:r>
      <w:r w:rsidRPr="00A44CD4">
        <w:rPr>
          <w:i/>
          <w:lang w:val="en"/>
        </w:rPr>
        <w:t>81</w:t>
      </w:r>
      <w:r w:rsidRPr="00A44CD4">
        <w:rPr>
          <w:lang w:val="en"/>
        </w:rPr>
        <w:t xml:space="preserve">(3), 271–283. </w:t>
      </w:r>
      <w:hyperlink r:id="rId28">
        <w:r w:rsidRPr="00A44CD4">
          <w:rPr>
            <w:rStyle w:val="Hyperlink"/>
            <w:lang w:val="en"/>
          </w:rPr>
          <w:t>https://doi.org/10.1177/003804070808100303</w:t>
        </w:r>
      </w:hyperlink>
    </w:p>
    <w:p w14:paraId="0BF4B2C7" w14:textId="05ABD41B" w:rsidR="00A44CD4" w:rsidRPr="00A44CD4" w:rsidRDefault="00A44CD4" w:rsidP="00823822">
      <w:pPr>
        <w:pStyle w:val="ReferenceText"/>
        <w:rPr>
          <w:lang w:val="en"/>
        </w:rPr>
      </w:pPr>
      <w:r w:rsidRPr="00A44CD4">
        <w:rPr>
          <w:lang w:val="en"/>
        </w:rPr>
        <w:t xml:space="preserve">Hattie, J. (2009). </w:t>
      </w:r>
      <w:r w:rsidRPr="00A44CD4">
        <w:rPr>
          <w:i/>
          <w:lang w:val="en"/>
        </w:rPr>
        <w:t>Visible learning: A Synthesis of Over 800 Meta-Analyses Relating to Achievement</w:t>
      </w:r>
      <w:r w:rsidRPr="00A44CD4">
        <w:rPr>
          <w:lang w:val="en"/>
        </w:rPr>
        <w:t>. Corwin.</w:t>
      </w:r>
    </w:p>
    <w:p w14:paraId="23F55272" w14:textId="6D94EF43" w:rsidR="00A44CD4" w:rsidRPr="00A44CD4" w:rsidRDefault="00A44CD4" w:rsidP="00823822">
      <w:pPr>
        <w:pStyle w:val="ReferenceText"/>
        <w:rPr>
          <w:lang w:val="en"/>
        </w:rPr>
      </w:pPr>
      <w:r w:rsidRPr="00A44CD4">
        <w:rPr>
          <w:lang w:val="en"/>
        </w:rPr>
        <w:t xml:space="preserve">Horowitz, J. M., &amp; Graf, N. (2019). Most U.S. teens see anxiety and depression as a major problem among their peers. </w:t>
      </w:r>
      <w:r w:rsidRPr="00A44CD4">
        <w:rPr>
          <w:i/>
          <w:lang w:val="en"/>
        </w:rPr>
        <w:t xml:space="preserve">Pew Research Center. </w:t>
      </w:r>
      <w:hyperlink r:id="rId29">
        <w:r w:rsidRPr="00A44CD4">
          <w:rPr>
            <w:rStyle w:val="Hyperlink"/>
            <w:lang w:val="en"/>
          </w:rPr>
          <w:t>https://www.pewresearch.org/social-trends/2019/02/20/most-u-s-teens-see-anxiety-and-depression-as-a-major-problem-among-their-peers</w:t>
        </w:r>
      </w:hyperlink>
    </w:p>
    <w:p w14:paraId="691FB7C1" w14:textId="4CBF9A72" w:rsidR="00A44CD4" w:rsidRPr="00A44CD4" w:rsidRDefault="00A44CD4" w:rsidP="00823822">
      <w:pPr>
        <w:pStyle w:val="ReferenceText"/>
        <w:rPr>
          <w:lang w:val="en"/>
        </w:rPr>
      </w:pPr>
      <w:proofErr w:type="spellStart"/>
      <w:r w:rsidRPr="00A44CD4">
        <w:rPr>
          <w:lang w:val="en"/>
        </w:rPr>
        <w:t>Kosciw</w:t>
      </w:r>
      <w:proofErr w:type="spellEnd"/>
      <w:r w:rsidRPr="00A44CD4">
        <w:rPr>
          <w:lang w:val="en"/>
        </w:rPr>
        <w:t xml:space="preserve">, J. G., Clark, C. M., &amp; Menard, L. (2022). </w:t>
      </w:r>
      <w:r w:rsidRPr="00A44CD4">
        <w:rPr>
          <w:i/>
          <w:lang w:val="en"/>
        </w:rPr>
        <w:t>The 2021 national school climate survey: The experiences of LGBTQ+ youth in our nation’s schools</w:t>
      </w:r>
      <w:r w:rsidRPr="00A44CD4">
        <w:rPr>
          <w:lang w:val="en"/>
        </w:rPr>
        <w:t xml:space="preserve">. New York: GLSEN. </w:t>
      </w:r>
      <w:hyperlink r:id="rId30">
        <w:r w:rsidRPr="00A44CD4">
          <w:rPr>
            <w:rStyle w:val="Hyperlink"/>
            <w:lang w:val="en"/>
          </w:rPr>
          <w:t>https://www.glsen.org/sites/default/files/2022-10/NSCS-2021-Full-Report.pdf</w:t>
        </w:r>
      </w:hyperlink>
      <w:r w:rsidRPr="00A44CD4">
        <w:rPr>
          <w:lang w:val="en"/>
        </w:rPr>
        <w:t xml:space="preserve"> </w:t>
      </w:r>
    </w:p>
    <w:p w14:paraId="2DE1F12C" w14:textId="5D4E8730" w:rsidR="00A44CD4" w:rsidRPr="00A44CD4" w:rsidRDefault="00A44CD4" w:rsidP="00823822">
      <w:pPr>
        <w:pStyle w:val="ReferenceText"/>
        <w:rPr>
          <w:lang w:val="en"/>
        </w:rPr>
      </w:pPr>
      <w:r w:rsidRPr="00A44CD4">
        <w:rPr>
          <w:lang w:val="en"/>
        </w:rPr>
        <w:t xml:space="preserve">Kurlaender, M., Reed, S., Cohen, K., </w:t>
      </w:r>
      <w:proofErr w:type="spellStart"/>
      <w:r w:rsidRPr="00A44CD4">
        <w:rPr>
          <w:lang w:val="en"/>
        </w:rPr>
        <w:t>Naven</w:t>
      </w:r>
      <w:proofErr w:type="spellEnd"/>
      <w:r w:rsidRPr="00A44CD4">
        <w:rPr>
          <w:lang w:val="en"/>
        </w:rPr>
        <w:t xml:space="preserve">, M., Martorell, P., &amp; Carrell, S. (2018, December). </w:t>
      </w:r>
      <w:r w:rsidRPr="00A44CD4">
        <w:rPr>
          <w:i/>
          <w:lang w:val="en"/>
        </w:rPr>
        <w:t xml:space="preserve">Where California high school students attend college. </w:t>
      </w:r>
      <w:r w:rsidRPr="00A44CD4">
        <w:rPr>
          <w:lang w:val="en"/>
        </w:rPr>
        <w:t xml:space="preserve">Policy Analysis for California </w:t>
      </w:r>
      <w:r w:rsidRPr="00A44CD4">
        <w:rPr>
          <w:lang w:val="en"/>
        </w:rPr>
        <w:lastRenderedPageBreak/>
        <w:t xml:space="preserve">Education, Stanford University, Palo Alto, California. </w:t>
      </w:r>
      <w:hyperlink r:id="rId31">
        <w:r w:rsidRPr="00A44CD4">
          <w:rPr>
            <w:rStyle w:val="Hyperlink"/>
            <w:lang w:val="en"/>
          </w:rPr>
          <w:t>https://edpolicyinca.org/sites/default/files/Statewide</w:t>
        </w:r>
        <w:r w:rsidR="00A44C53">
          <w:rPr>
            <w:rStyle w:val="Hyperlink"/>
            <w:lang w:val="en"/>
          </w:rPr>
          <w:t xml:space="preserve"> percent</w:t>
        </w:r>
        <w:r w:rsidRPr="00A44CD4">
          <w:rPr>
            <w:rStyle w:val="Hyperlink"/>
            <w:lang w:val="en"/>
          </w:rPr>
          <w:t>20NSC</w:t>
        </w:r>
        <w:r w:rsidR="00A44C53">
          <w:rPr>
            <w:rStyle w:val="Hyperlink"/>
            <w:lang w:val="en"/>
          </w:rPr>
          <w:t xml:space="preserve"> percent</w:t>
        </w:r>
        <w:r w:rsidRPr="00A44CD4">
          <w:rPr>
            <w:rStyle w:val="Hyperlink"/>
            <w:lang w:val="en"/>
          </w:rPr>
          <w:t>20Report</w:t>
        </w:r>
        <w:r w:rsidR="00A44C53">
          <w:rPr>
            <w:rStyle w:val="Hyperlink"/>
            <w:lang w:val="en"/>
          </w:rPr>
          <w:t xml:space="preserve"> percent</w:t>
        </w:r>
        <w:r w:rsidRPr="00A44CD4">
          <w:rPr>
            <w:rStyle w:val="Hyperlink"/>
            <w:lang w:val="en"/>
          </w:rPr>
          <w:t>20Final</w:t>
        </w:r>
        <w:r w:rsidR="00A44C53">
          <w:rPr>
            <w:rStyle w:val="Hyperlink"/>
            <w:lang w:val="en"/>
          </w:rPr>
          <w:t xml:space="preserve"> percent</w:t>
        </w:r>
        <w:r w:rsidRPr="00A44CD4">
          <w:rPr>
            <w:rStyle w:val="Hyperlink"/>
            <w:lang w:val="en"/>
          </w:rPr>
          <w:t>20Online.pdf</w:t>
        </w:r>
      </w:hyperlink>
    </w:p>
    <w:p w14:paraId="738D38EA" w14:textId="0EFE8011" w:rsidR="00A44CD4" w:rsidRPr="00A44CD4" w:rsidRDefault="00A44CD4" w:rsidP="00823822">
      <w:pPr>
        <w:pStyle w:val="ReferenceText"/>
        <w:rPr>
          <w:u w:val="single"/>
          <w:lang w:val="en"/>
        </w:rPr>
      </w:pPr>
      <w:proofErr w:type="spellStart"/>
      <w:r w:rsidRPr="00A44CD4">
        <w:rPr>
          <w:lang w:val="en"/>
        </w:rPr>
        <w:t>Lecy</w:t>
      </w:r>
      <w:proofErr w:type="spellEnd"/>
      <w:r w:rsidRPr="00A44CD4">
        <w:rPr>
          <w:lang w:val="en"/>
        </w:rPr>
        <w:t xml:space="preserve">, N. (2021). The role of relationships and sense of belonging among first-generation, low-income youth on future college entrance. </w:t>
      </w:r>
      <w:r w:rsidRPr="00A44CD4">
        <w:rPr>
          <w:i/>
          <w:lang w:val="en"/>
        </w:rPr>
        <w:t>Social Psychology of Education, 24</w:t>
      </w:r>
      <w:r w:rsidRPr="00A44CD4">
        <w:rPr>
          <w:lang w:val="en"/>
        </w:rPr>
        <w:t xml:space="preserve">, 679–689. </w:t>
      </w:r>
      <w:hyperlink r:id="rId32">
        <w:r w:rsidRPr="00A44CD4">
          <w:rPr>
            <w:rStyle w:val="Hyperlink"/>
            <w:lang w:val="en"/>
          </w:rPr>
          <w:t>https://doi.org/10.1007/s11218-021-09625-y</w:t>
        </w:r>
      </w:hyperlink>
    </w:p>
    <w:p w14:paraId="630AA5C6" w14:textId="7325DF90" w:rsidR="00A44CD4" w:rsidRPr="00A44CD4" w:rsidRDefault="00A44CD4" w:rsidP="00823822">
      <w:pPr>
        <w:pStyle w:val="ReferenceText"/>
        <w:rPr>
          <w:lang w:val="en"/>
        </w:rPr>
      </w:pPr>
      <w:r w:rsidRPr="00A44CD4">
        <w:rPr>
          <w:lang w:val="en"/>
        </w:rPr>
        <w:t xml:space="preserve">Lynn, M., Bacon, J. N., Totten, T. L., Bridges III, T. L., &amp; Jennings, M. (2010). Examining teachers’ beliefs about African American male students in a low-performing high school in an African American school district. </w:t>
      </w:r>
      <w:r w:rsidRPr="00A44CD4">
        <w:rPr>
          <w:i/>
          <w:lang w:val="en"/>
        </w:rPr>
        <w:t>Teachers College Record, 112</w:t>
      </w:r>
      <w:r w:rsidRPr="00A44CD4">
        <w:rPr>
          <w:lang w:val="en"/>
        </w:rPr>
        <w:t xml:space="preserve">(1), 289–330. </w:t>
      </w:r>
      <w:hyperlink r:id="rId33">
        <w:r w:rsidRPr="00A44CD4">
          <w:rPr>
            <w:rStyle w:val="Hyperlink"/>
            <w:lang w:val="en"/>
          </w:rPr>
          <w:t>https://doi.org/10.1177/016146811011200106</w:t>
        </w:r>
      </w:hyperlink>
    </w:p>
    <w:p w14:paraId="046A4B07" w14:textId="1DE1D95E" w:rsidR="00A44CD4" w:rsidRPr="00A44CD4" w:rsidRDefault="00A44CD4" w:rsidP="00823822">
      <w:pPr>
        <w:pStyle w:val="ReferenceText"/>
        <w:rPr>
          <w:lang w:val="en"/>
        </w:rPr>
      </w:pPr>
      <w:r w:rsidRPr="00A44CD4">
        <w:rPr>
          <w:lang w:val="en"/>
        </w:rPr>
        <w:t>Martinez, M. N., Cuellar, M. G., Reed, S., &amp; Esposito-Noy, C. (2023).</w:t>
      </w:r>
      <w:r w:rsidRPr="00A44CD4">
        <w:rPr>
          <w:i/>
          <w:lang w:val="en"/>
        </w:rPr>
        <w:t xml:space="preserve"> Enlace </w:t>
      </w:r>
      <w:proofErr w:type="spellStart"/>
      <w:r w:rsidRPr="00A44CD4">
        <w:rPr>
          <w:i/>
          <w:lang w:val="en"/>
        </w:rPr>
        <w:t>comunitario</w:t>
      </w:r>
      <w:proofErr w:type="spellEnd"/>
      <w:r w:rsidRPr="00A44CD4">
        <w:rPr>
          <w:i/>
          <w:lang w:val="en"/>
        </w:rPr>
        <w:t>: Identifying opportunities to enhance community college outreach and recruitment of Latinx/a/o students.</w:t>
      </w:r>
      <w:r w:rsidRPr="00A44CD4">
        <w:rPr>
          <w:lang w:val="en"/>
        </w:rPr>
        <w:t xml:space="preserve"> Wheelhouse: The Center for Community College Leadership and Research, University of California, Davis. </w:t>
      </w:r>
      <w:hyperlink r:id="rId34">
        <w:r w:rsidRPr="00A44CD4">
          <w:rPr>
            <w:rStyle w:val="Hyperlink"/>
            <w:lang w:val="en"/>
          </w:rPr>
          <w:t>https://education.ucdavis.edu/sites/main/files/mark_wheelhouse_research_brief_vol_8_n_2_final_2.pdf</w:t>
        </w:r>
      </w:hyperlink>
    </w:p>
    <w:p w14:paraId="5C833577" w14:textId="36166B7C" w:rsidR="00A44CD4" w:rsidRPr="00A44CD4" w:rsidRDefault="00A44CD4" w:rsidP="00823822">
      <w:pPr>
        <w:pStyle w:val="ReferenceText"/>
        <w:rPr>
          <w:lang w:val="en"/>
        </w:rPr>
      </w:pPr>
      <w:r w:rsidRPr="00A44CD4">
        <w:rPr>
          <w:lang w:val="en"/>
        </w:rPr>
        <w:t xml:space="preserve">McGuire, J. K., Anderson, C. R., Toomey, R. B., &amp; Russell, S. T. (2010). School climate for transgender youth: A mixed method investigation of student experiences and school responses. </w:t>
      </w:r>
      <w:r w:rsidRPr="00A44CD4">
        <w:rPr>
          <w:i/>
          <w:lang w:val="en"/>
        </w:rPr>
        <w:t>Journal of Youth and Adolescence, 39</w:t>
      </w:r>
      <w:r w:rsidRPr="00A44CD4">
        <w:rPr>
          <w:lang w:val="en"/>
        </w:rPr>
        <w:t xml:space="preserve">, 1175–1188. </w:t>
      </w:r>
      <w:hyperlink r:id="rId35">
        <w:r w:rsidRPr="00A44CD4">
          <w:rPr>
            <w:rStyle w:val="Hyperlink"/>
            <w:lang w:val="en"/>
          </w:rPr>
          <w:t>https://doi.org10.1007/s10964-010-9540-7</w:t>
        </w:r>
      </w:hyperlink>
      <w:r w:rsidRPr="00A44CD4">
        <w:rPr>
          <w:lang w:val="en"/>
        </w:rPr>
        <w:t xml:space="preserve"> </w:t>
      </w:r>
    </w:p>
    <w:p w14:paraId="11881ADE" w14:textId="0F07B77A" w:rsidR="00A44CD4" w:rsidRPr="00A44CD4" w:rsidRDefault="00A44CD4" w:rsidP="00823822">
      <w:pPr>
        <w:pStyle w:val="ReferenceText"/>
        <w:rPr>
          <w:lang w:val="en"/>
        </w:rPr>
      </w:pPr>
      <w:r w:rsidRPr="00A44CD4">
        <w:rPr>
          <w:lang w:val="en"/>
        </w:rPr>
        <w:t xml:space="preserve">Osterman, K. F. (2000). Students’ need for belonging in the school community. </w:t>
      </w:r>
      <w:r w:rsidRPr="00A44CD4">
        <w:rPr>
          <w:i/>
          <w:lang w:val="en"/>
        </w:rPr>
        <w:t>Review of Educational Research, 70</w:t>
      </w:r>
      <w:r w:rsidRPr="00A44CD4">
        <w:rPr>
          <w:lang w:val="en"/>
        </w:rPr>
        <w:t xml:space="preserve">(3), 323–367. </w:t>
      </w:r>
      <w:hyperlink r:id="rId36">
        <w:r w:rsidRPr="00A44CD4">
          <w:rPr>
            <w:rStyle w:val="Hyperlink"/>
            <w:lang w:val="en"/>
          </w:rPr>
          <w:t>https://doi.org/10.2307/1170786</w:t>
        </w:r>
      </w:hyperlink>
      <w:r w:rsidRPr="00A44CD4">
        <w:rPr>
          <w:lang w:val="en"/>
        </w:rPr>
        <w:t xml:space="preserve"> </w:t>
      </w:r>
    </w:p>
    <w:p w14:paraId="724163B1" w14:textId="1CEB6ED6" w:rsidR="00A44CD4" w:rsidRPr="00A44CD4" w:rsidRDefault="00A44CD4" w:rsidP="00823822">
      <w:pPr>
        <w:pStyle w:val="ReferenceText"/>
        <w:rPr>
          <w:lang w:val="en"/>
        </w:rPr>
      </w:pPr>
      <w:proofErr w:type="spellStart"/>
      <w:r w:rsidRPr="00A44CD4">
        <w:rPr>
          <w:lang w:val="en"/>
        </w:rPr>
        <w:t>Pampati</w:t>
      </w:r>
      <w:proofErr w:type="spellEnd"/>
      <w:r w:rsidRPr="00A44CD4">
        <w:rPr>
          <w:lang w:val="en"/>
        </w:rPr>
        <w:t xml:space="preserve">, S., </w:t>
      </w:r>
      <w:proofErr w:type="spellStart"/>
      <w:r w:rsidRPr="00A44CD4">
        <w:rPr>
          <w:lang w:val="en"/>
        </w:rPr>
        <w:t>Andrzejewski</w:t>
      </w:r>
      <w:proofErr w:type="spellEnd"/>
      <w:r w:rsidRPr="00A44CD4">
        <w:rPr>
          <w:lang w:val="en"/>
        </w:rPr>
        <w:t xml:space="preserve">, J., </w:t>
      </w:r>
      <w:proofErr w:type="spellStart"/>
      <w:r w:rsidRPr="00A44CD4">
        <w:rPr>
          <w:lang w:val="en"/>
        </w:rPr>
        <w:t>Sheremenko</w:t>
      </w:r>
      <w:proofErr w:type="spellEnd"/>
      <w:r w:rsidRPr="00A44CD4">
        <w:rPr>
          <w:lang w:val="en"/>
        </w:rPr>
        <w:t xml:space="preserve">, G., Johns, M., Lesesne, C. A., &amp; </w:t>
      </w:r>
      <w:proofErr w:type="spellStart"/>
      <w:r w:rsidRPr="00A44CD4">
        <w:rPr>
          <w:lang w:val="en"/>
        </w:rPr>
        <w:t>Rasberry</w:t>
      </w:r>
      <w:proofErr w:type="spellEnd"/>
      <w:r w:rsidRPr="00A44CD4">
        <w:rPr>
          <w:lang w:val="en"/>
        </w:rPr>
        <w:t xml:space="preserve">, C. N. (2020). School climate among transgender high school students: An exploration of school connectedness, perceived safety, bullying, and absenteeism. </w:t>
      </w:r>
      <w:r w:rsidRPr="00A44CD4">
        <w:rPr>
          <w:i/>
          <w:lang w:val="en"/>
        </w:rPr>
        <w:t>The Journal of School Nursing, 36(</w:t>
      </w:r>
      <w:r w:rsidRPr="00A44CD4">
        <w:rPr>
          <w:lang w:val="en"/>
        </w:rPr>
        <w:t xml:space="preserve">4), 293–303. </w:t>
      </w:r>
      <w:hyperlink r:id="rId37">
        <w:r w:rsidRPr="00A44CD4">
          <w:rPr>
            <w:rStyle w:val="Hyperlink"/>
            <w:lang w:val="en"/>
          </w:rPr>
          <w:t>https://doi.org/10.1177/1059840518818259</w:t>
        </w:r>
      </w:hyperlink>
    </w:p>
    <w:p w14:paraId="2CBCA768" w14:textId="5B46A43E" w:rsidR="00A44CD4" w:rsidRPr="00A44CD4" w:rsidRDefault="00A44CD4" w:rsidP="00823822">
      <w:pPr>
        <w:pStyle w:val="ReferenceText"/>
        <w:rPr>
          <w:lang w:val="en"/>
        </w:rPr>
      </w:pPr>
      <w:proofErr w:type="spellStart"/>
      <w:r w:rsidRPr="00A44CD4">
        <w:rPr>
          <w:lang w:val="en"/>
        </w:rPr>
        <w:t>Reber</w:t>
      </w:r>
      <w:proofErr w:type="spellEnd"/>
      <w:r w:rsidRPr="00A44CD4">
        <w:rPr>
          <w:lang w:val="en"/>
        </w:rPr>
        <w:t xml:space="preserve">, S., &amp; Smith, E. (2023). College enrollment disparities: Understanding the role of academic preparation. </w:t>
      </w:r>
      <w:r w:rsidRPr="00A44CD4">
        <w:rPr>
          <w:i/>
          <w:lang w:val="en"/>
        </w:rPr>
        <w:t>Brookings</w:t>
      </w:r>
      <w:r w:rsidRPr="00A44CD4">
        <w:rPr>
          <w:lang w:val="en"/>
        </w:rPr>
        <w:t xml:space="preserve">. </w:t>
      </w:r>
      <w:hyperlink r:id="rId38">
        <w:r w:rsidRPr="00A44CD4">
          <w:rPr>
            <w:rStyle w:val="Hyperlink"/>
            <w:lang w:val="en"/>
          </w:rPr>
          <w:t>https://www.brookings.edu/wp-content/uploads/2023/02/20230123_CCF_CollegeEnrollment_FINAL2.pdf</w:t>
        </w:r>
      </w:hyperlink>
      <w:r w:rsidRPr="00A44CD4">
        <w:rPr>
          <w:lang w:val="en"/>
        </w:rPr>
        <w:t xml:space="preserve"> </w:t>
      </w:r>
    </w:p>
    <w:p w14:paraId="2CFE3BB4" w14:textId="3351EBF6" w:rsidR="00A44CD4" w:rsidRPr="00A44CD4" w:rsidRDefault="00A44CD4" w:rsidP="00823822">
      <w:pPr>
        <w:pStyle w:val="ReferenceText"/>
        <w:rPr>
          <w:lang w:val="en"/>
        </w:rPr>
      </w:pPr>
      <w:r w:rsidRPr="00A44CD4">
        <w:rPr>
          <w:lang w:val="en"/>
        </w:rPr>
        <w:t xml:space="preserve">Renick, J., &amp; M Reich, S. (2021). Best friends, bad food, and bullying: How students’ school perceptions relate to sense of school belonging. </w:t>
      </w:r>
      <w:r w:rsidRPr="00A44CD4">
        <w:rPr>
          <w:i/>
          <w:lang w:val="en"/>
        </w:rPr>
        <w:t>Journal of Community Psychology, 49</w:t>
      </w:r>
      <w:r w:rsidRPr="00A44CD4">
        <w:rPr>
          <w:lang w:val="en"/>
        </w:rPr>
        <w:t xml:space="preserve">(2), 447–467. </w:t>
      </w:r>
      <w:hyperlink r:id="rId39">
        <w:r w:rsidRPr="00A44CD4">
          <w:rPr>
            <w:rStyle w:val="Hyperlink"/>
            <w:lang w:val="en"/>
          </w:rPr>
          <w:t>https://doi.org/10.1002/jcop.22471</w:t>
        </w:r>
      </w:hyperlink>
    </w:p>
    <w:p w14:paraId="695BA203" w14:textId="73604E8A" w:rsidR="00A44CD4" w:rsidRPr="00A44CD4" w:rsidRDefault="00A44CD4" w:rsidP="00823822">
      <w:pPr>
        <w:pStyle w:val="ReferenceText"/>
        <w:rPr>
          <w:lang w:val="en"/>
        </w:rPr>
      </w:pPr>
      <w:r w:rsidRPr="00A44CD4">
        <w:rPr>
          <w:lang w:val="en"/>
        </w:rPr>
        <w:t xml:space="preserve">Rhee, S., Lee, S. Y., &amp; Jung, S. H. (2017). Ethnic differences in bullying victimization and psychological distress: A test of an ecological model. </w:t>
      </w:r>
      <w:r w:rsidRPr="00A44CD4">
        <w:rPr>
          <w:i/>
          <w:lang w:val="en"/>
        </w:rPr>
        <w:t>Journal of Adolescence, 60</w:t>
      </w:r>
      <w:r w:rsidRPr="00A44CD4">
        <w:rPr>
          <w:lang w:val="en"/>
        </w:rPr>
        <w:t xml:space="preserve">, 155–160. </w:t>
      </w:r>
      <w:hyperlink r:id="rId40">
        <w:r w:rsidRPr="00A44CD4">
          <w:rPr>
            <w:rStyle w:val="Hyperlink"/>
            <w:lang w:val="en"/>
          </w:rPr>
          <w:t>https://doi.org/10.1016/j.adolescence.2017.07.013</w:t>
        </w:r>
      </w:hyperlink>
    </w:p>
    <w:p w14:paraId="29A7BE4B" w14:textId="02B63739" w:rsidR="00A44CD4" w:rsidRPr="00A44CD4" w:rsidRDefault="00A44CD4" w:rsidP="00823822">
      <w:pPr>
        <w:pStyle w:val="ReferenceText"/>
        <w:rPr>
          <w:lang w:val="en"/>
        </w:rPr>
      </w:pPr>
      <w:proofErr w:type="spellStart"/>
      <w:r w:rsidRPr="00A44CD4">
        <w:rPr>
          <w:lang w:val="en"/>
        </w:rPr>
        <w:lastRenderedPageBreak/>
        <w:t>Ruedas-Gracia</w:t>
      </w:r>
      <w:proofErr w:type="spellEnd"/>
      <w:r w:rsidRPr="00A44CD4">
        <w:rPr>
          <w:lang w:val="en"/>
        </w:rPr>
        <w:t xml:space="preserve">, N., </w:t>
      </w:r>
      <w:proofErr w:type="spellStart"/>
      <w:r w:rsidRPr="00A44CD4">
        <w:rPr>
          <w:lang w:val="en"/>
        </w:rPr>
        <w:t>Lafromboise</w:t>
      </w:r>
      <w:proofErr w:type="spellEnd"/>
      <w:r w:rsidRPr="00A44CD4">
        <w:rPr>
          <w:lang w:val="en"/>
        </w:rPr>
        <w:t xml:space="preserve">, T., Hussain, S.F., Malik, S.S., &amp; </w:t>
      </w:r>
      <w:proofErr w:type="spellStart"/>
      <w:r w:rsidRPr="00A44CD4">
        <w:rPr>
          <w:lang w:val="en"/>
        </w:rPr>
        <w:t>Laverdure</w:t>
      </w:r>
      <w:proofErr w:type="spellEnd"/>
      <w:r w:rsidRPr="00A44CD4">
        <w:rPr>
          <w:lang w:val="en"/>
        </w:rPr>
        <w:t xml:space="preserve">, A. (2020). Parent educational level and motivation among Native American adolescents: The mediating role of school belonging. </w:t>
      </w:r>
      <w:r w:rsidRPr="00A44CD4">
        <w:rPr>
          <w:i/>
          <w:lang w:val="en"/>
        </w:rPr>
        <w:t>Journal of American Indian Education 59</w:t>
      </w:r>
      <w:r w:rsidRPr="00A44CD4">
        <w:rPr>
          <w:lang w:val="en"/>
        </w:rPr>
        <w:t xml:space="preserve">(2), 121–145. </w:t>
      </w:r>
      <w:hyperlink r:id="rId41">
        <w:r w:rsidRPr="00A44CD4">
          <w:rPr>
            <w:rStyle w:val="Hyperlink"/>
            <w:lang w:val="en"/>
          </w:rPr>
          <w:t>https://doi.org/10.1353/jaie.2020.0012</w:t>
        </w:r>
      </w:hyperlink>
      <w:r w:rsidRPr="00A44CD4">
        <w:rPr>
          <w:lang w:val="en"/>
        </w:rPr>
        <w:t xml:space="preserve">. </w:t>
      </w:r>
    </w:p>
    <w:p w14:paraId="51C202DB" w14:textId="633ECA9E" w:rsidR="00A44CD4" w:rsidRPr="00A44CD4" w:rsidRDefault="00A44CD4" w:rsidP="00823822">
      <w:pPr>
        <w:pStyle w:val="ReferenceText"/>
        <w:rPr>
          <w:lang w:val="en"/>
        </w:rPr>
      </w:pPr>
      <w:proofErr w:type="spellStart"/>
      <w:r w:rsidRPr="00A44CD4">
        <w:rPr>
          <w:lang w:val="en"/>
        </w:rPr>
        <w:t>Slaten</w:t>
      </w:r>
      <w:proofErr w:type="spellEnd"/>
      <w:r w:rsidRPr="00A44CD4">
        <w:rPr>
          <w:lang w:val="en"/>
        </w:rPr>
        <w:t xml:space="preserve">, C. D., Ferguson, J. K., Allen, K. A., </w:t>
      </w:r>
      <w:proofErr w:type="spellStart"/>
      <w:r w:rsidRPr="00A44CD4">
        <w:rPr>
          <w:lang w:val="en"/>
        </w:rPr>
        <w:t>Brodrick</w:t>
      </w:r>
      <w:proofErr w:type="spellEnd"/>
      <w:r w:rsidRPr="00A44CD4">
        <w:rPr>
          <w:lang w:val="en"/>
        </w:rPr>
        <w:t xml:space="preserve">, D. V., &amp; Waters, L. (2016). School belonging: A review of the history, current trends, and future directions. </w:t>
      </w:r>
      <w:r w:rsidRPr="00A44CD4">
        <w:rPr>
          <w:i/>
          <w:lang w:val="en"/>
        </w:rPr>
        <w:t>The Educational and Developmental Psychologist, 33</w:t>
      </w:r>
      <w:r w:rsidRPr="00A44CD4">
        <w:rPr>
          <w:lang w:val="en"/>
        </w:rPr>
        <w:t xml:space="preserve">(1), 1–15. </w:t>
      </w:r>
      <w:hyperlink r:id="rId42">
        <w:r w:rsidRPr="00A44CD4">
          <w:rPr>
            <w:rStyle w:val="Hyperlink"/>
            <w:lang w:val="en"/>
          </w:rPr>
          <w:t>https://doi.org/10.1017/edp.2016.6</w:t>
        </w:r>
      </w:hyperlink>
      <w:r w:rsidRPr="00A44CD4">
        <w:rPr>
          <w:lang w:val="en"/>
        </w:rPr>
        <w:t xml:space="preserve"> </w:t>
      </w:r>
    </w:p>
    <w:p w14:paraId="2F38B0D4" w14:textId="62B0B1D4" w:rsidR="00A44CD4" w:rsidRPr="00A44CD4" w:rsidRDefault="00A44CD4" w:rsidP="00A44CD4">
      <w:pPr>
        <w:pStyle w:val="ReferenceText"/>
        <w:rPr>
          <w:lang w:val="en"/>
        </w:rPr>
      </w:pPr>
      <w:proofErr w:type="spellStart"/>
      <w:r w:rsidRPr="00A44CD4">
        <w:rPr>
          <w:lang w:val="en"/>
        </w:rPr>
        <w:t>Uwah</w:t>
      </w:r>
      <w:proofErr w:type="spellEnd"/>
      <w:r w:rsidRPr="00A44CD4">
        <w:rPr>
          <w:lang w:val="en"/>
        </w:rPr>
        <w:t xml:space="preserve">, C. J., McMahon, H. G., &amp; Furlow, C. F. (2008). School belonging, educational aspirations, and academic self-efficacy among African American male high school students: Implications for school counselors. </w:t>
      </w:r>
      <w:r w:rsidRPr="00A44CD4">
        <w:rPr>
          <w:i/>
          <w:lang w:val="en"/>
        </w:rPr>
        <w:t>Professional School Counseling, 11</w:t>
      </w:r>
      <w:r w:rsidRPr="00A44CD4">
        <w:rPr>
          <w:lang w:val="en"/>
        </w:rPr>
        <w:t xml:space="preserve">(5), 296–305. </w:t>
      </w:r>
      <w:hyperlink r:id="rId43">
        <w:r w:rsidRPr="00A44CD4">
          <w:rPr>
            <w:rStyle w:val="Hyperlink"/>
            <w:lang w:val="en"/>
          </w:rPr>
          <w:t>https://doi.org/10.1177/2156759X0801100503</w:t>
        </w:r>
      </w:hyperlink>
      <w:r w:rsidRPr="00A44CD4">
        <w:rPr>
          <w:lang w:val="en"/>
        </w:rPr>
        <w:t xml:space="preserve"> </w:t>
      </w:r>
    </w:p>
    <w:p w14:paraId="553E10C4" w14:textId="2BFC2991" w:rsidR="00A44CD4" w:rsidRPr="00A44CD4" w:rsidRDefault="00A44CD4" w:rsidP="00A44CD4">
      <w:pPr>
        <w:pStyle w:val="ReferenceText"/>
        <w:rPr>
          <w:lang w:val="en"/>
        </w:rPr>
      </w:pPr>
      <w:r w:rsidRPr="00A44CD4">
        <w:rPr>
          <w:lang w:val="en"/>
        </w:rPr>
        <w:t xml:space="preserve">Walton, G. M., &amp; Cohen, G. L. (2011). A brief social-belonging intervention improves academic and health outcomes of minority students. </w:t>
      </w:r>
      <w:r w:rsidRPr="00A44CD4">
        <w:rPr>
          <w:i/>
          <w:lang w:val="en"/>
        </w:rPr>
        <w:t>Science, 331</w:t>
      </w:r>
      <w:r w:rsidRPr="00A44CD4">
        <w:rPr>
          <w:lang w:val="en"/>
        </w:rPr>
        <w:t xml:space="preserve">(6023), 1447–1451. </w:t>
      </w:r>
      <w:hyperlink r:id="rId44">
        <w:r w:rsidRPr="00A44CD4">
          <w:rPr>
            <w:rStyle w:val="Hyperlink"/>
            <w:lang w:val="en"/>
          </w:rPr>
          <w:t>https://doi.org/10.1126/science.1198364</w:t>
        </w:r>
      </w:hyperlink>
      <w:r w:rsidRPr="00A44CD4">
        <w:rPr>
          <w:lang w:val="en"/>
        </w:rPr>
        <w:t xml:space="preserve"> </w:t>
      </w:r>
    </w:p>
    <w:p w14:paraId="707F18F9" w14:textId="2D281DD9" w:rsidR="00A44CD4" w:rsidRPr="00A44CD4" w:rsidRDefault="00A44CD4" w:rsidP="00A44CD4">
      <w:pPr>
        <w:pStyle w:val="ReferenceText"/>
        <w:rPr>
          <w:lang w:val="en"/>
        </w:rPr>
      </w:pPr>
      <w:r w:rsidRPr="00A44CD4">
        <w:rPr>
          <w:lang w:val="en"/>
        </w:rPr>
        <w:t>Walton, G. M., &amp; Cohen, G. L. (2007). A question of belonging: Race, social fit, and achievement. J</w:t>
      </w:r>
      <w:r w:rsidRPr="00A44CD4">
        <w:rPr>
          <w:i/>
          <w:lang w:val="en"/>
        </w:rPr>
        <w:t>ournal of Personality and Social Psychology, 92(</w:t>
      </w:r>
      <w:r w:rsidRPr="00A44CD4">
        <w:rPr>
          <w:lang w:val="en"/>
        </w:rPr>
        <w:t xml:space="preserve">1), 82–96. </w:t>
      </w:r>
      <w:hyperlink r:id="rId45">
        <w:r w:rsidRPr="00A44CD4">
          <w:rPr>
            <w:rStyle w:val="Hyperlink"/>
            <w:lang w:val="en"/>
          </w:rPr>
          <w:t>http://dx.doi.org/10.1037/0022-3514.92.1.82</w:t>
        </w:r>
      </w:hyperlink>
      <w:r w:rsidRPr="00A44CD4">
        <w:rPr>
          <w:lang w:val="en"/>
        </w:rPr>
        <w:t xml:space="preserve"> </w:t>
      </w:r>
    </w:p>
    <w:p w14:paraId="56EDEF55" w14:textId="77777777" w:rsidR="00A44CD4" w:rsidRPr="00A44CD4" w:rsidRDefault="00A44CD4" w:rsidP="00A44CD4">
      <w:pPr>
        <w:pStyle w:val="ReferenceText"/>
        <w:rPr>
          <w:lang w:val="en"/>
        </w:rPr>
      </w:pPr>
      <w:r w:rsidRPr="00A44CD4">
        <w:rPr>
          <w:lang w:val="en"/>
        </w:rPr>
        <w:t xml:space="preserve">Whitlock, J. (2007). The role of adults, public space, and power in adolescent community connectedness. </w:t>
      </w:r>
      <w:r w:rsidRPr="00A44CD4">
        <w:rPr>
          <w:i/>
          <w:lang w:val="en"/>
        </w:rPr>
        <w:t>Journal of Community Psychology</w:t>
      </w:r>
      <w:r w:rsidRPr="00A44CD4">
        <w:rPr>
          <w:lang w:val="en"/>
        </w:rPr>
        <w:t xml:space="preserve">, </w:t>
      </w:r>
      <w:r w:rsidRPr="00A44CD4">
        <w:rPr>
          <w:i/>
          <w:lang w:val="en"/>
        </w:rPr>
        <w:t>35</w:t>
      </w:r>
      <w:r w:rsidRPr="00A44CD4">
        <w:rPr>
          <w:lang w:val="en"/>
        </w:rPr>
        <w:t xml:space="preserve">(4), 499–518. </w:t>
      </w:r>
      <w:hyperlink r:id="rId46">
        <w:r w:rsidRPr="00A44CD4">
          <w:rPr>
            <w:rStyle w:val="Hyperlink"/>
            <w:lang w:val="en"/>
          </w:rPr>
          <w:t>https://doi.org/10.1002/jcop.20161</w:t>
        </w:r>
      </w:hyperlink>
    </w:p>
    <w:p w14:paraId="7D402F63" w14:textId="77777777" w:rsidR="00A44CD4" w:rsidRPr="00A44CD4" w:rsidRDefault="00A44CD4" w:rsidP="00A44CD4">
      <w:pPr>
        <w:pStyle w:val="ReferenceText"/>
        <w:rPr>
          <w:lang w:val="en"/>
        </w:rPr>
      </w:pPr>
      <w:r w:rsidRPr="00A44CD4">
        <w:rPr>
          <w:lang w:val="en"/>
        </w:rPr>
        <w:t xml:space="preserve">Xu, M., </w:t>
      </w:r>
      <w:proofErr w:type="spellStart"/>
      <w:r w:rsidRPr="00A44CD4">
        <w:rPr>
          <w:lang w:val="en"/>
        </w:rPr>
        <w:t>Macrynikola</w:t>
      </w:r>
      <w:proofErr w:type="spellEnd"/>
      <w:r w:rsidRPr="00A44CD4">
        <w:rPr>
          <w:lang w:val="en"/>
        </w:rPr>
        <w:t>, N., Waseem, M., &amp; Miranda, R. (2020). Racial and ethnic differences in bullying: Review and implications for intervention.</w:t>
      </w:r>
      <w:r w:rsidRPr="00A44CD4">
        <w:rPr>
          <w:i/>
          <w:lang w:val="en"/>
        </w:rPr>
        <w:t xml:space="preserve"> Aggression and Violent Behavior, 50</w:t>
      </w:r>
      <w:r w:rsidRPr="00A44CD4">
        <w:rPr>
          <w:lang w:val="en"/>
        </w:rPr>
        <w:t xml:space="preserve">, 101340. </w:t>
      </w:r>
      <w:hyperlink r:id="rId47">
        <w:r w:rsidRPr="00A44CD4">
          <w:rPr>
            <w:rStyle w:val="Hyperlink"/>
            <w:lang w:val="en"/>
          </w:rPr>
          <w:t>https://doi.org/10.1016/j.avb.2019.101340</w:t>
        </w:r>
      </w:hyperlink>
    </w:p>
    <w:p w14:paraId="62B560C4" w14:textId="77777777" w:rsidR="00A44CD4" w:rsidRPr="00A44CD4" w:rsidRDefault="00A44CD4" w:rsidP="00A44CD4">
      <w:pPr>
        <w:pStyle w:val="ReferenceText"/>
        <w:rPr>
          <w:lang w:val="en"/>
        </w:rPr>
      </w:pPr>
      <w:proofErr w:type="spellStart"/>
      <w:r w:rsidRPr="00A44CD4">
        <w:rPr>
          <w:lang w:val="en"/>
        </w:rPr>
        <w:t>YouScience</w:t>
      </w:r>
      <w:proofErr w:type="spellEnd"/>
      <w:r w:rsidRPr="00A44CD4">
        <w:rPr>
          <w:lang w:val="en"/>
        </w:rPr>
        <w:t xml:space="preserve">. (2023). </w:t>
      </w:r>
      <w:r w:rsidRPr="00A44CD4">
        <w:rPr>
          <w:i/>
          <w:lang w:val="en"/>
        </w:rPr>
        <w:t xml:space="preserve">Gender diversity in k-12 education and career readiness: Post-graduation readiness gender report. </w:t>
      </w:r>
      <w:hyperlink r:id="rId48">
        <w:r w:rsidRPr="00A44CD4">
          <w:rPr>
            <w:rStyle w:val="Hyperlink"/>
            <w:lang w:val="en"/>
          </w:rPr>
          <w:t>https://resources.youscience.com/rs/806-BFU-539/images/2023_PostGraduationReadinessReport_PartTwo.pdf</w:t>
        </w:r>
      </w:hyperlink>
      <w:r w:rsidRPr="00A44CD4">
        <w:rPr>
          <w:lang w:val="en"/>
        </w:rPr>
        <w:t xml:space="preserve"> </w:t>
      </w:r>
    </w:p>
    <w:p w14:paraId="28B68173" w14:textId="6DF6A8DC" w:rsidR="00A44CD4" w:rsidRDefault="00A44CD4" w:rsidP="004E7145">
      <w:pPr>
        <w:pStyle w:val="ReferenceText"/>
      </w:pPr>
    </w:p>
    <w:p w14:paraId="71F4AAF6" w14:textId="77777777" w:rsidR="00B46148" w:rsidRDefault="00B46148">
      <w:pPr>
        <w:rPr>
          <w:rFonts w:ascii="Calibri" w:eastAsia="Calibri" w:hAnsi="Calibri" w:cs="Calibri"/>
          <w:b/>
          <w:color w:val="00518A"/>
          <w:sz w:val="31"/>
          <w:szCs w:val="31"/>
        </w:rPr>
      </w:pPr>
      <w:r>
        <w:br w:type="page"/>
      </w:r>
    </w:p>
    <w:p w14:paraId="524FA078" w14:textId="77777777" w:rsidR="00D04B50" w:rsidRDefault="00D04B50" w:rsidP="00DB5466">
      <w:pPr>
        <w:pStyle w:val="PACESubhead1"/>
      </w:pPr>
      <w:r w:rsidRPr="00D04B50">
        <w:lastRenderedPageBreak/>
        <w:t>Author Biographies</w:t>
      </w:r>
    </w:p>
    <w:p w14:paraId="53CBF43C" w14:textId="77777777" w:rsidR="00D04B50" w:rsidRPr="00D04B50" w:rsidRDefault="00D04B50" w:rsidP="00D04B50">
      <w:pPr>
        <w:spacing w:after="0" w:line="240" w:lineRule="auto"/>
        <w:jc w:val="center"/>
        <w:rPr>
          <w:rFonts w:ascii="Calibri" w:eastAsia="Calibri" w:hAnsi="Calibri" w:cs="Calibri"/>
          <w:b/>
          <w:color w:val="A11F23"/>
          <w:sz w:val="31"/>
          <w:szCs w:val="31"/>
        </w:rPr>
      </w:pPr>
    </w:p>
    <w:p w14:paraId="52657711" w14:textId="7FD21A88" w:rsidR="00D04B50" w:rsidRDefault="00A44CD4" w:rsidP="0041706F">
      <w:pPr>
        <w:pStyle w:val="PACEBodyNoIndent"/>
      </w:pPr>
      <w:r>
        <w:rPr>
          <w:b/>
        </w:rPr>
        <w:t>Alexandria Hurtt</w:t>
      </w:r>
      <w:r w:rsidR="00D04B50">
        <w:t xml:space="preserve"> </w:t>
      </w:r>
      <w:r w:rsidR="00823822" w:rsidRPr="00A03855">
        <w:rPr>
          <w:color w:val="000000"/>
        </w:rPr>
        <w:t>is a research fellow with the California Education Lab in the School of Education at the University of California, Davis.</w:t>
      </w:r>
    </w:p>
    <w:p w14:paraId="20A85D57" w14:textId="74FE6CF9" w:rsidR="00A44CD4" w:rsidRDefault="00A44CD4" w:rsidP="00A44CD4">
      <w:pPr>
        <w:pStyle w:val="PACEBodyNoIndent"/>
      </w:pPr>
      <w:r>
        <w:rPr>
          <w:b/>
        </w:rPr>
        <w:t>Michal Kurlaender</w:t>
      </w:r>
      <w:r>
        <w:t xml:space="preserve"> </w:t>
      </w:r>
      <w:r w:rsidR="00823822" w:rsidRPr="00A03855">
        <w:rPr>
          <w:color w:val="000000"/>
        </w:rPr>
        <w:t>is professor of educational policy at the University of California, Davis, faculty director of the California Education Lab, and faculty co-director of Policy Analysis for California Education.</w:t>
      </w:r>
    </w:p>
    <w:p w14:paraId="4720E75B" w14:textId="5D7ECC46" w:rsidR="00A44CD4" w:rsidRDefault="00A44CD4" w:rsidP="00A44CD4">
      <w:pPr>
        <w:pStyle w:val="PACEBodyNoIndent"/>
      </w:pPr>
      <w:r w:rsidRPr="006D48C2">
        <w:rPr>
          <w:b/>
        </w:rPr>
        <w:t>Christina Sun</w:t>
      </w:r>
      <w:r w:rsidR="00571BD0" w:rsidRPr="006D48C2">
        <w:rPr>
          <w:b/>
        </w:rPr>
        <w:t xml:space="preserve"> </w:t>
      </w:r>
      <w:r w:rsidR="00571BD0" w:rsidRPr="006D48C2">
        <w:rPr>
          <w:bCs w:val="0"/>
        </w:rPr>
        <w:t xml:space="preserve">is a </w:t>
      </w:r>
      <w:r w:rsidR="006D48C2" w:rsidRPr="006D48C2">
        <w:rPr>
          <w:bCs w:val="0"/>
        </w:rPr>
        <w:t>PhD student in the Department of Economics at the University of California, Davis and a student affiliate of C</w:t>
      </w:r>
      <w:r w:rsidR="006D48C2" w:rsidRPr="006D48C2">
        <w:rPr>
          <w:color w:val="000000"/>
        </w:rPr>
        <w:t>alifornia Education Lab</w:t>
      </w:r>
      <w:r w:rsidR="006D48C2" w:rsidRPr="006D48C2">
        <w:rPr>
          <w:color w:val="000000"/>
        </w:rPr>
        <w:t>.</w:t>
      </w:r>
    </w:p>
    <w:p w14:paraId="199595C7" w14:textId="0118C97B" w:rsidR="005241B0" w:rsidRDefault="00A44CD4" w:rsidP="0041706F">
      <w:pPr>
        <w:pStyle w:val="PACEBodyNoIndent"/>
      </w:pPr>
      <w:r w:rsidRPr="006D48C2">
        <w:rPr>
          <w:b/>
        </w:rPr>
        <w:t>Baiyu Zhou</w:t>
      </w:r>
      <w:r w:rsidR="006D48C2" w:rsidRPr="006D48C2">
        <w:rPr>
          <w:b/>
        </w:rPr>
        <w:t xml:space="preserve"> is</w:t>
      </w:r>
      <w:r w:rsidR="006D48C2">
        <w:rPr>
          <w:b/>
        </w:rPr>
        <w:t xml:space="preserve"> a PhD candidate </w:t>
      </w:r>
      <w:r w:rsidR="006D48C2" w:rsidRPr="006D48C2">
        <w:rPr>
          <w:bCs w:val="0"/>
        </w:rPr>
        <w:t>student in the Department of Economics at the University of California, Davis and a student affiliate of C</w:t>
      </w:r>
      <w:r w:rsidR="006D48C2" w:rsidRPr="006D48C2">
        <w:rPr>
          <w:color w:val="000000"/>
        </w:rPr>
        <w:t>alifornia Education Lab.</w:t>
      </w:r>
    </w:p>
    <w:sectPr w:rsidR="005241B0" w:rsidSect="00F51EE0">
      <w:pgSz w:w="12240" w:h="15840"/>
      <w:pgMar w:top="1800" w:right="144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lexandria Maylen Hurtt" w:date="2023-11-07T14:37:00Z" w:initials="MOU">
    <w:p w14:paraId="2E2242B9" w14:textId="2B0973EA" w:rsidR="00563B68" w:rsidRDefault="00563B68" w:rsidP="00AB408F">
      <w:r>
        <w:rPr>
          <w:rStyle w:val="CommentReference"/>
        </w:rPr>
        <w:annotationRef/>
      </w:r>
      <w:r>
        <w:rPr>
          <w:sz w:val="20"/>
          <w:szCs w:val="20"/>
        </w:rPr>
        <w:t>Double check if this is correct authors and order</w:t>
      </w:r>
    </w:p>
    <w:p w14:paraId="6B49F317" w14:textId="77777777" w:rsidR="00563B68" w:rsidRDefault="00563B68" w:rsidP="00AB408F"/>
  </w:comment>
  <w:comment w:id="1" w:author="Sherrie Reed" w:date="2023-11-07T20:34:00Z" w:initials="SR">
    <w:p w14:paraId="1702ACD5" w14:textId="484BA107" w:rsidR="00C935D2" w:rsidRDefault="00C935D2">
      <w:pPr>
        <w:pStyle w:val="CommentText"/>
      </w:pPr>
      <w:r>
        <w:rPr>
          <w:rStyle w:val="CommentReference"/>
        </w:rPr>
        <w:annotationRef/>
      </w:r>
      <w:r>
        <w:t>Need the correct 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B49F317" w15:done="0"/>
  <w15:commentEx w15:paraId="1702AC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A1C36F2" w16cex:dateUtc="2023-11-07T22:37:00Z"/>
  <w16cex:commentExtensible w16cex:durableId="66413194" w16cex:dateUtc="2023-11-08T04: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B49F317" w16cid:durableId="3A1C36F2"/>
  <w16cid:commentId w16cid:paraId="1702ACD5" w16cid:durableId="664131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EB88A" w14:textId="77777777" w:rsidR="00872D47" w:rsidRDefault="00872D47" w:rsidP="00A078B8">
      <w:pPr>
        <w:spacing w:after="0" w:line="240" w:lineRule="auto"/>
      </w:pPr>
      <w:r>
        <w:separator/>
      </w:r>
    </w:p>
  </w:endnote>
  <w:endnote w:type="continuationSeparator" w:id="0">
    <w:p w14:paraId="61369CAE" w14:textId="77777777" w:rsidR="00872D47" w:rsidRDefault="00872D47" w:rsidP="00A07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Museo Sans 100">
    <w:altName w:val="Museo Sans 100"/>
    <w:panose1 w:val="020B0604020202020204"/>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71922" w14:textId="77777777" w:rsidR="00872D47" w:rsidRDefault="00872D47" w:rsidP="00A078B8">
      <w:pPr>
        <w:spacing w:after="0" w:line="240" w:lineRule="auto"/>
      </w:pPr>
      <w:r>
        <w:separator/>
      </w:r>
    </w:p>
  </w:footnote>
  <w:footnote w:type="continuationSeparator" w:id="0">
    <w:p w14:paraId="0704E843" w14:textId="77777777" w:rsidR="00872D47" w:rsidRDefault="00872D47" w:rsidP="00A078B8">
      <w:pPr>
        <w:spacing w:after="0" w:line="240" w:lineRule="auto"/>
      </w:pPr>
      <w:r>
        <w:continuationSeparator/>
      </w:r>
    </w:p>
  </w:footnote>
  <w:footnote w:id="1">
    <w:p w14:paraId="3D631929" w14:textId="50EA06E0" w:rsidR="00240DA0" w:rsidRPr="008E692A" w:rsidRDefault="00240DA0" w:rsidP="00910569">
      <w:pPr>
        <w:spacing w:after="40" w:line="240" w:lineRule="auto"/>
        <w:rPr>
          <w:sz w:val="20"/>
          <w:szCs w:val="20"/>
        </w:rPr>
      </w:pPr>
      <w:r w:rsidRPr="008E692A">
        <w:rPr>
          <w:sz w:val="20"/>
          <w:szCs w:val="20"/>
          <w:vertAlign w:val="superscript"/>
        </w:rPr>
        <w:footnoteRef/>
      </w:r>
      <w:r w:rsidRPr="008E692A">
        <w:rPr>
          <w:sz w:val="20"/>
          <w:szCs w:val="20"/>
        </w:rPr>
        <w:t xml:space="preserve"> Overall, college-going rates for California high school students have remained relatively steady over time, if not modestly increasing, until the pandemic. The California Department of Education reports that statewide college enrollment for the most recent year of publicly available data (2020-21) was 62.2</w:t>
      </w:r>
      <w:r w:rsidR="00C3329E">
        <w:rPr>
          <w:sz w:val="20"/>
          <w:szCs w:val="20"/>
        </w:rPr>
        <w:t xml:space="preserve"> percent</w:t>
      </w:r>
      <w:r w:rsidRPr="008E692A">
        <w:rPr>
          <w:sz w:val="20"/>
          <w:szCs w:val="20"/>
        </w:rPr>
        <w:t>, which still reflects the declines of the pandemic; despite some rebound, these rates have not hit pre-pandemic levels that were at their height in 2018 at nearly 68</w:t>
      </w:r>
      <w:r w:rsidR="00C3329E">
        <w:rPr>
          <w:sz w:val="20"/>
          <w:szCs w:val="20"/>
        </w:rPr>
        <w:t xml:space="preserve"> percent</w:t>
      </w:r>
      <w:r w:rsidRPr="008E692A">
        <w:rPr>
          <w:sz w:val="20"/>
          <w:szCs w:val="20"/>
        </w:rPr>
        <w:t>.</w:t>
      </w:r>
    </w:p>
  </w:footnote>
  <w:footnote w:id="2">
    <w:p w14:paraId="1DC91708" w14:textId="77777777" w:rsidR="00240DA0" w:rsidRDefault="00240DA0" w:rsidP="00910569">
      <w:pPr>
        <w:spacing w:after="40" w:line="240" w:lineRule="auto"/>
        <w:rPr>
          <w:sz w:val="20"/>
          <w:szCs w:val="20"/>
        </w:rPr>
      </w:pPr>
      <w:r w:rsidRPr="008E692A">
        <w:rPr>
          <w:sz w:val="20"/>
          <w:szCs w:val="20"/>
          <w:vertAlign w:val="superscript"/>
        </w:rPr>
        <w:footnoteRef/>
      </w:r>
      <w:r w:rsidRPr="008E692A">
        <w:rPr>
          <w:sz w:val="20"/>
          <w:szCs w:val="20"/>
        </w:rPr>
        <w:t xml:space="preserve"> Recently released surveys on high school students’ experiences tend to draw on a narrow sample of students (</w:t>
      </w:r>
      <w:proofErr w:type="spellStart"/>
      <w:r w:rsidRPr="008E692A">
        <w:rPr>
          <w:sz w:val="20"/>
          <w:szCs w:val="20"/>
        </w:rPr>
        <w:t>YouScience</w:t>
      </w:r>
      <w:proofErr w:type="spellEnd"/>
      <w:r w:rsidRPr="008E692A">
        <w:rPr>
          <w:sz w:val="20"/>
          <w:szCs w:val="20"/>
        </w:rPr>
        <w:t xml:space="preserve">, 2023), students predominantly enrolled in earlier grades (Austin et al., 2023; </w:t>
      </w:r>
      <w:proofErr w:type="spellStart"/>
      <w:r w:rsidRPr="008E692A">
        <w:rPr>
          <w:sz w:val="20"/>
          <w:szCs w:val="20"/>
        </w:rPr>
        <w:t>Kosciw</w:t>
      </w:r>
      <w:proofErr w:type="spellEnd"/>
      <w:r w:rsidRPr="008E692A">
        <w:rPr>
          <w:sz w:val="20"/>
          <w:szCs w:val="20"/>
        </w:rPr>
        <w:t xml:space="preserve"> et al., 2022; </w:t>
      </w:r>
      <w:proofErr w:type="spellStart"/>
      <w:r w:rsidRPr="008E692A">
        <w:rPr>
          <w:sz w:val="20"/>
          <w:szCs w:val="20"/>
        </w:rPr>
        <w:t>Reber</w:t>
      </w:r>
      <w:proofErr w:type="spellEnd"/>
      <w:r w:rsidRPr="008E692A">
        <w:rPr>
          <w:sz w:val="20"/>
          <w:szCs w:val="20"/>
        </w:rPr>
        <w:t xml:space="preserve"> &amp; Smith, 2023), or data collected pre-pandemic (Horowitz &amp; Graf, 2019).</w:t>
      </w:r>
      <w:r>
        <w:rPr>
          <w:sz w:val="20"/>
          <w:szCs w:val="20"/>
        </w:rPr>
        <w:t xml:space="preserve"> </w:t>
      </w:r>
    </w:p>
  </w:footnote>
  <w:footnote w:id="3">
    <w:p w14:paraId="1F059088" w14:textId="77777777" w:rsidR="00240DA0" w:rsidRPr="008E692A" w:rsidRDefault="00240DA0" w:rsidP="008E692A">
      <w:pPr>
        <w:spacing w:after="40" w:line="240" w:lineRule="auto"/>
        <w:rPr>
          <w:sz w:val="20"/>
          <w:szCs w:val="20"/>
        </w:rPr>
      </w:pPr>
      <w:r w:rsidRPr="008E692A">
        <w:rPr>
          <w:sz w:val="20"/>
          <w:szCs w:val="20"/>
          <w:vertAlign w:val="superscript"/>
        </w:rPr>
        <w:footnoteRef/>
      </w:r>
      <w:r w:rsidRPr="008E692A">
        <w:rPr>
          <w:sz w:val="20"/>
          <w:szCs w:val="20"/>
        </w:rPr>
        <w:t xml:space="preserve"> It is important to note that not every high school senior in our sample answered every survey question. This may be for several reasons; for example, a respondent may intentionally ignore certain questions, could forget to answer a question, or may perceive a question to be inapplicable. In this case, as missing data in our results appeared to be missing at random, with some students not responding to questions about demographic characteristics, any missing data is excluded from the present analysis. </w:t>
      </w:r>
    </w:p>
  </w:footnote>
  <w:footnote w:id="4">
    <w:p w14:paraId="6BE8821E" w14:textId="77777777" w:rsidR="00910569" w:rsidRPr="008E692A" w:rsidRDefault="00910569" w:rsidP="008E692A">
      <w:pPr>
        <w:spacing w:after="40" w:line="240" w:lineRule="auto"/>
        <w:rPr>
          <w:sz w:val="20"/>
          <w:szCs w:val="20"/>
        </w:rPr>
      </w:pPr>
      <w:r w:rsidRPr="008E692A">
        <w:rPr>
          <w:sz w:val="20"/>
          <w:szCs w:val="20"/>
          <w:vertAlign w:val="superscript"/>
        </w:rPr>
        <w:footnoteRef/>
      </w:r>
      <w:r w:rsidRPr="008E692A">
        <w:rPr>
          <w:sz w:val="20"/>
          <w:szCs w:val="20"/>
        </w:rPr>
        <w:t xml:space="preserve"> Presently, this work reports on broadly defined race/ethnicity and gender categories. In forthcoming work, we explore these results through a more detailed lens, capturing a greater diversity of gender identities as well as sexual orientation in addition to race/ethnicity.</w:t>
      </w:r>
    </w:p>
  </w:footnote>
  <w:footnote w:id="5">
    <w:p w14:paraId="492EAFF9" w14:textId="77777777" w:rsidR="008E692A" w:rsidRPr="008E692A" w:rsidRDefault="008E692A" w:rsidP="008E692A">
      <w:pPr>
        <w:spacing w:after="40" w:line="240" w:lineRule="auto"/>
        <w:rPr>
          <w:sz w:val="20"/>
          <w:szCs w:val="20"/>
        </w:rPr>
      </w:pPr>
      <w:r w:rsidRPr="008E692A">
        <w:rPr>
          <w:sz w:val="20"/>
          <w:szCs w:val="20"/>
          <w:vertAlign w:val="superscript"/>
        </w:rPr>
        <w:footnoteRef/>
      </w:r>
      <w:r w:rsidRPr="008E692A">
        <w:rPr>
          <w:sz w:val="20"/>
          <w:szCs w:val="20"/>
        </w:rPr>
        <w:t xml:space="preserve"> Notably, this rate is somewhat lower (by four percentage points) than the rate reported among 11th graders in the 2017-19 </w:t>
      </w:r>
      <w:hyperlink r:id="rId1">
        <w:r w:rsidRPr="008E692A">
          <w:rPr>
            <w:color w:val="1155CC"/>
            <w:sz w:val="20"/>
            <w:szCs w:val="20"/>
            <w:u w:val="single"/>
          </w:rPr>
          <w:t>California Healthy Kids Survey (CHKS)</w:t>
        </w:r>
      </w:hyperlink>
      <w:r w:rsidRPr="008E692A">
        <w:rPr>
          <w:sz w:val="20"/>
          <w:szCs w:val="20"/>
        </w:rPr>
        <w:t xml:space="preserve">. </w:t>
      </w:r>
    </w:p>
  </w:footnote>
  <w:footnote w:id="6">
    <w:p w14:paraId="50B3591F" w14:textId="77777777" w:rsidR="00F619CD" w:rsidRPr="0010450D" w:rsidRDefault="00F619CD" w:rsidP="0010450D">
      <w:pPr>
        <w:spacing w:after="40" w:line="240" w:lineRule="auto"/>
        <w:rPr>
          <w:sz w:val="20"/>
          <w:szCs w:val="20"/>
          <w:highlight w:val="yellow"/>
        </w:rPr>
      </w:pPr>
      <w:r w:rsidRPr="0010450D">
        <w:rPr>
          <w:sz w:val="20"/>
          <w:szCs w:val="20"/>
          <w:vertAlign w:val="superscript"/>
        </w:rPr>
        <w:footnoteRef/>
      </w:r>
      <w:r w:rsidRPr="0010450D">
        <w:rPr>
          <w:sz w:val="20"/>
          <w:szCs w:val="20"/>
        </w:rPr>
        <w:t xml:space="preserve"> The biennial National School Climate Survey, conducted by GLSEN, documents the schooling experiences of lesbian, gay, bisexual, transgender, and queer (LGBTQ+) students and the impact of these experiences on students’ educational outcomes and well-being. Results from the 2021 National School Climate Survey reflect respondents in grades 6-12, with the largest numbers in grades 9, 10, and 11 (</w:t>
      </w:r>
      <w:proofErr w:type="spellStart"/>
      <w:r w:rsidRPr="0010450D">
        <w:rPr>
          <w:sz w:val="20"/>
          <w:szCs w:val="20"/>
        </w:rPr>
        <w:t>Kosciw</w:t>
      </w:r>
      <w:proofErr w:type="spellEnd"/>
      <w:r w:rsidRPr="0010450D">
        <w:rPr>
          <w:sz w:val="20"/>
          <w:szCs w:val="20"/>
        </w:rPr>
        <w:t xml:space="preserve"> et al., 2022).</w:t>
      </w:r>
    </w:p>
  </w:footnote>
  <w:footnote w:id="7">
    <w:p w14:paraId="6C10DA47" w14:textId="591773AD" w:rsidR="00F619CD" w:rsidRPr="0010450D" w:rsidRDefault="00F619CD" w:rsidP="0010450D">
      <w:pPr>
        <w:spacing w:after="40" w:line="240" w:lineRule="auto"/>
        <w:rPr>
          <w:sz w:val="20"/>
          <w:szCs w:val="20"/>
        </w:rPr>
      </w:pPr>
      <w:r w:rsidRPr="0010450D">
        <w:rPr>
          <w:sz w:val="20"/>
          <w:szCs w:val="20"/>
          <w:vertAlign w:val="superscript"/>
        </w:rPr>
        <w:footnoteRef/>
      </w:r>
      <w:r w:rsidRPr="0010450D">
        <w:rPr>
          <w:sz w:val="20"/>
          <w:szCs w:val="20"/>
        </w:rPr>
        <w:t xml:space="preserve"> This is about 20 percentage points higher than results from the 2019-21 CHKS, in which only 60</w:t>
      </w:r>
      <w:r w:rsidR="00C3329E">
        <w:rPr>
          <w:sz w:val="20"/>
          <w:szCs w:val="20"/>
        </w:rPr>
        <w:t xml:space="preserve"> percent</w:t>
      </w:r>
      <w:r w:rsidRPr="0010450D">
        <w:rPr>
          <w:sz w:val="20"/>
          <w:szCs w:val="20"/>
        </w:rPr>
        <w:t xml:space="preserve"> of 11th graders felt that teachers and staff cared. However, in the present survey, the statement students reflected upon included the qualifier “care about my future”, whereas in the statement included in the 2019-21 CHKS reads: “At my school, there is a teacher or some other adult who really cares about me.”</w:t>
      </w:r>
    </w:p>
  </w:footnote>
  <w:footnote w:id="8">
    <w:p w14:paraId="4AAF13AA" w14:textId="77777777" w:rsidR="00F61B1E" w:rsidRPr="00F61B1E" w:rsidRDefault="00F61B1E" w:rsidP="00F61B1E">
      <w:pPr>
        <w:spacing w:after="40" w:line="240" w:lineRule="auto"/>
        <w:rPr>
          <w:sz w:val="20"/>
          <w:szCs w:val="20"/>
        </w:rPr>
      </w:pPr>
      <w:r w:rsidRPr="00F61B1E">
        <w:rPr>
          <w:sz w:val="20"/>
          <w:szCs w:val="20"/>
          <w:vertAlign w:val="superscript"/>
        </w:rPr>
        <w:footnoteRef/>
      </w:r>
      <w:r w:rsidRPr="00F61B1E">
        <w:rPr>
          <w:sz w:val="20"/>
          <w:szCs w:val="20"/>
        </w:rPr>
        <w:t xml:space="preserve"> Although high school students were required to submit a FAFSA, and thus financial aid applicants may be more representative of the broader population of the graduating class than previous cohorts, self-selection may nevertheless play a role in our high rates for college plans. This is particularly due to how students were notified of the survey—through several emails sent by the state agency responsible for administering financial aid programs for students in California—and the intrinsic factors (i.e., motivation) that guide decision-making, including survey response. Additionally, plans to enroll in college do not necessarily equate to actual enrollment; in this case, they reflect a student’s intention to matriculate in May of their senior year.</w:t>
      </w:r>
    </w:p>
  </w:footnote>
  <w:footnote w:id="9">
    <w:p w14:paraId="39923F65" w14:textId="16146255" w:rsidR="00F61B1E" w:rsidRDefault="00F61B1E" w:rsidP="00F61B1E">
      <w:pPr>
        <w:spacing w:after="40" w:line="240" w:lineRule="auto"/>
        <w:rPr>
          <w:sz w:val="20"/>
          <w:szCs w:val="20"/>
          <w:highlight w:val="yellow"/>
        </w:rPr>
      </w:pPr>
      <w:r w:rsidRPr="00F61B1E">
        <w:rPr>
          <w:sz w:val="20"/>
          <w:szCs w:val="20"/>
          <w:vertAlign w:val="superscript"/>
        </w:rPr>
        <w:footnoteRef/>
      </w:r>
      <w:r w:rsidRPr="00F61B1E">
        <w:rPr>
          <w:sz w:val="20"/>
          <w:szCs w:val="20"/>
        </w:rPr>
        <w:t xml:space="preserve"> This aligns with prior work conducted by the authors on the postsecondary destinations of California high school students. In this case, more California high school graduates tend to enroll in one of the state’s community colleges compared to a four-year university; however, present results reflect the national trend toward shrinking college enrollment that has been evident since the onset of the COVID-19 pandemic (and from overall declining cohorts). Our previous report finds that, among college enrollees, 57</w:t>
      </w:r>
      <w:r w:rsidR="00C3329E">
        <w:rPr>
          <w:sz w:val="20"/>
          <w:szCs w:val="20"/>
        </w:rPr>
        <w:t xml:space="preserve"> percent</w:t>
      </w:r>
      <w:r w:rsidRPr="00F61B1E">
        <w:rPr>
          <w:sz w:val="20"/>
          <w:szCs w:val="20"/>
        </w:rPr>
        <w:t xml:space="preserve"> and 28</w:t>
      </w:r>
      <w:r w:rsidR="00C3329E">
        <w:rPr>
          <w:sz w:val="20"/>
          <w:szCs w:val="20"/>
        </w:rPr>
        <w:t xml:space="preserve"> percent</w:t>
      </w:r>
      <w:r w:rsidRPr="00F61B1E">
        <w:rPr>
          <w:sz w:val="20"/>
          <w:szCs w:val="20"/>
        </w:rPr>
        <w:t xml:space="preserve"> of students enrolled in a community college or a four-year in-state university, respectively (Kurlaender et al., 2018). In more recent work that examined the college enrollment patterns of Latinx high school students in California, results revealed that, statewide, 37</w:t>
      </w:r>
      <w:r w:rsidR="00C3329E">
        <w:rPr>
          <w:sz w:val="20"/>
          <w:szCs w:val="20"/>
        </w:rPr>
        <w:t xml:space="preserve"> percent</w:t>
      </w:r>
      <w:r w:rsidRPr="00F61B1E">
        <w:rPr>
          <w:sz w:val="20"/>
          <w:szCs w:val="20"/>
        </w:rPr>
        <w:t xml:space="preserve"> of Latinx students enrolled in a community college in the fall after graduation, while about 18</w:t>
      </w:r>
      <w:r w:rsidR="00C3329E">
        <w:rPr>
          <w:sz w:val="20"/>
          <w:szCs w:val="20"/>
        </w:rPr>
        <w:t xml:space="preserve"> percent</w:t>
      </w:r>
      <w:r w:rsidRPr="00F61B1E">
        <w:rPr>
          <w:sz w:val="20"/>
          <w:szCs w:val="20"/>
        </w:rPr>
        <w:t xml:space="preserve"> enrolled in a UC or CSU (Martinez et al., 2023).</w:t>
      </w:r>
    </w:p>
  </w:footnote>
  <w:footnote w:id="10">
    <w:p w14:paraId="4EE3634A" w14:textId="77777777" w:rsidR="004C2A75" w:rsidRPr="004C2A75" w:rsidRDefault="004C2A75" w:rsidP="004C2A75">
      <w:pPr>
        <w:spacing w:after="40" w:line="240" w:lineRule="auto"/>
        <w:rPr>
          <w:sz w:val="20"/>
          <w:szCs w:val="20"/>
        </w:rPr>
      </w:pPr>
      <w:r w:rsidRPr="004C2A75">
        <w:rPr>
          <w:sz w:val="20"/>
          <w:szCs w:val="20"/>
          <w:vertAlign w:val="superscript"/>
        </w:rPr>
        <w:footnoteRef/>
      </w:r>
      <w:r w:rsidRPr="004C2A75">
        <w:rPr>
          <w:sz w:val="20"/>
          <w:szCs w:val="20"/>
        </w:rPr>
        <w:t xml:space="preserve"> This survey was administered in May 2023, prior to recent events that have left many concerned about antisemitism and Islamophobia on college campuses.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6409490"/>
    <w:lvl w:ilvl="0">
      <w:start w:val="1"/>
      <w:numFmt w:val="decimal"/>
      <w:lvlText w:val="%1."/>
      <w:lvlJc w:val="left"/>
      <w:pPr>
        <w:tabs>
          <w:tab w:val="num" w:pos="6210"/>
        </w:tabs>
        <w:ind w:left="6210" w:hanging="360"/>
      </w:pPr>
    </w:lvl>
  </w:abstractNum>
  <w:abstractNum w:abstractNumId="1" w15:restartNumberingAfterBreak="0">
    <w:nsid w:val="FFFFFF7D"/>
    <w:multiLevelType w:val="singleLevel"/>
    <w:tmpl w:val="8862A0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426C19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924189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AE4625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A9A98A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0A2EEF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5E214B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E221C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2E09EF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620C93"/>
    <w:multiLevelType w:val="hybridMultilevel"/>
    <w:tmpl w:val="0804C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B12EF1"/>
    <w:multiLevelType w:val="hybridMultilevel"/>
    <w:tmpl w:val="0FC43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AB7073"/>
    <w:multiLevelType w:val="hybridMultilevel"/>
    <w:tmpl w:val="A984BBAC"/>
    <w:lvl w:ilvl="0" w:tplc="5F3CDE1E">
      <w:start w:val="1"/>
      <w:numFmt w:val="decimal"/>
      <w:pStyle w:val="ListParagraph"/>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E2A066F"/>
    <w:multiLevelType w:val="hybridMultilevel"/>
    <w:tmpl w:val="F4E8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FA3EA8"/>
    <w:multiLevelType w:val="hybridMultilevel"/>
    <w:tmpl w:val="1A2C4E76"/>
    <w:lvl w:ilvl="0" w:tplc="6CA808E2">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E6B2275"/>
    <w:multiLevelType w:val="hybridMultilevel"/>
    <w:tmpl w:val="2C1A4BC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15065516">
    <w:abstractNumId w:val="14"/>
  </w:num>
  <w:num w:numId="2" w16cid:durableId="488399864">
    <w:abstractNumId w:val="10"/>
  </w:num>
  <w:num w:numId="3" w16cid:durableId="428548476">
    <w:abstractNumId w:val="12"/>
  </w:num>
  <w:num w:numId="4" w16cid:durableId="402026978">
    <w:abstractNumId w:val="11"/>
  </w:num>
  <w:num w:numId="5" w16cid:durableId="1285691021">
    <w:abstractNumId w:val="9"/>
  </w:num>
  <w:num w:numId="6" w16cid:durableId="2139377457">
    <w:abstractNumId w:val="7"/>
  </w:num>
  <w:num w:numId="7" w16cid:durableId="1682702633">
    <w:abstractNumId w:val="6"/>
  </w:num>
  <w:num w:numId="8" w16cid:durableId="397478134">
    <w:abstractNumId w:val="5"/>
  </w:num>
  <w:num w:numId="9" w16cid:durableId="1445077666">
    <w:abstractNumId w:val="4"/>
  </w:num>
  <w:num w:numId="10" w16cid:durableId="1160005289">
    <w:abstractNumId w:val="8"/>
  </w:num>
  <w:num w:numId="11" w16cid:durableId="356734794">
    <w:abstractNumId w:val="3"/>
  </w:num>
  <w:num w:numId="12" w16cid:durableId="733702020">
    <w:abstractNumId w:val="2"/>
  </w:num>
  <w:num w:numId="13" w16cid:durableId="1061247370">
    <w:abstractNumId w:val="1"/>
  </w:num>
  <w:num w:numId="14" w16cid:durableId="514417465">
    <w:abstractNumId w:val="0"/>
  </w:num>
  <w:num w:numId="15" w16cid:durableId="2008360194">
    <w:abstractNumId w:val="13"/>
  </w:num>
  <w:num w:numId="16" w16cid:durableId="88427891">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exandria Maylen Hurtt">
    <w15:presenceInfo w15:providerId="AD" w15:userId="S::amhurtt@ucdavis.edu::eb8a14f7-2cbb-47e4-96a1-25169f888a45"/>
  </w15:person>
  <w15:person w15:author="Sherrie Reed">
    <w15:presenceInfo w15:providerId="None" w15:userId="Sherrie Re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6F0"/>
    <w:rsid w:val="00025CD0"/>
    <w:rsid w:val="0010450D"/>
    <w:rsid w:val="0011721F"/>
    <w:rsid w:val="001657BB"/>
    <w:rsid w:val="001B1CC4"/>
    <w:rsid w:val="001C4670"/>
    <w:rsid w:val="00240DA0"/>
    <w:rsid w:val="00255CEC"/>
    <w:rsid w:val="00317098"/>
    <w:rsid w:val="00390EF8"/>
    <w:rsid w:val="00401544"/>
    <w:rsid w:val="0041706F"/>
    <w:rsid w:val="004C2A75"/>
    <w:rsid w:val="004E7145"/>
    <w:rsid w:val="005241B0"/>
    <w:rsid w:val="00547EE0"/>
    <w:rsid w:val="00563B68"/>
    <w:rsid w:val="0056651A"/>
    <w:rsid w:val="00571BD0"/>
    <w:rsid w:val="00584896"/>
    <w:rsid w:val="00586373"/>
    <w:rsid w:val="005C2A69"/>
    <w:rsid w:val="005C6AE6"/>
    <w:rsid w:val="00634EFC"/>
    <w:rsid w:val="00641A4D"/>
    <w:rsid w:val="006776E5"/>
    <w:rsid w:val="006B7964"/>
    <w:rsid w:val="006C1E0C"/>
    <w:rsid w:val="006D48C2"/>
    <w:rsid w:val="007156F0"/>
    <w:rsid w:val="00716A24"/>
    <w:rsid w:val="007226C0"/>
    <w:rsid w:val="0080485E"/>
    <w:rsid w:val="00823822"/>
    <w:rsid w:val="00871FED"/>
    <w:rsid w:val="00872D47"/>
    <w:rsid w:val="008D1848"/>
    <w:rsid w:val="008E692A"/>
    <w:rsid w:val="00910569"/>
    <w:rsid w:val="00975F34"/>
    <w:rsid w:val="009B284A"/>
    <w:rsid w:val="009D3207"/>
    <w:rsid w:val="009F77D2"/>
    <w:rsid w:val="00A078B8"/>
    <w:rsid w:val="00A44C53"/>
    <w:rsid w:val="00A44CD4"/>
    <w:rsid w:val="00A61A8C"/>
    <w:rsid w:val="00A62824"/>
    <w:rsid w:val="00A70124"/>
    <w:rsid w:val="00B22404"/>
    <w:rsid w:val="00B46148"/>
    <w:rsid w:val="00B67053"/>
    <w:rsid w:val="00C3329E"/>
    <w:rsid w:val="00C47EEB"/>
    <w:rsid w:val="00C935D2"/>
    <w:rsid w:val="00D04B50"/>
    <w:rsid w:val="00D23A28"/>
    <w:rsid w:val="00DA07FA"/>
    <w:rsid w:val="00DB5466"/>
    <w:rsid w:val="00E76B9C"/>
    <w:rsid w:val="00EB7FB2"/>
    <w:rsid w:val="00EF71AF"/>
    <w:rsid w:val="00F32C58"/>
    <w:rsid w:val="00F43C3B"/>
    <w:rsid w:val="00F51EE0"/>
    <w:rsid w:val="00F619CD"/>
    <w:rsid w:val="00F61B1E"/>
    <w:rsid w:val="00F74711"/>
    <w:rsid w:val="00F7513B"/>
    <w:rsid w:val="00F860ED"/>
    <w:rsid w:val="00FE1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2A593"/>
  <w15:chartTrackingRefBased/>
  <w15:docId w15:val="{4ED31CD5-5B15-614D-9B41-2C542DBE4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9"/>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9"/>
    <w:lsdException w:name="Strong" w:semiHidden="1" w:uiPriority="22"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qFormat="1"/>
    <w:lsdException w:name="Subtle Reference" w:semiHidden="1" w:unhideWhenUsed="1" w:qFormat="1"/>
    <w:lsdException w:name="Intense Reference" w:semiHidden="1" w:unhideWhenUsed="1"/>
    <w:lsdException w:name="Book Title" w:semiHidden="1"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70"/>
  </w:style>
  <w:style w:type="paragraph" w:styleId="Heading1">
    <w:name w:val="heading 1"/>
    <w:basedOn w:val="Normal"/>
    <w:next w:val="Normal"/>
    <w:link w:val="Heading1Char"/>
    <w:uiPriority w:val="99"/>
    <w:semiHidden/>
    <w:rsid w:val="0011721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51EE0"/>
    <w:rPr>
      <w:sz w:val="16"/>
      <w:szCs w:val="16"/>
    </w:rPr>
  </w:style>
  <w:style w:type="paragraph" w:styleId="CommentText">
    <w:name w:val="annotation text"/>
    <w:basedOn w:val="Normal"/>
    <w:link w:val="CommentTextChar"/>
    <w:uiPriority w:val="99"/>
    <w:semiHidden/>
    <w:unhideWhenUsed/>
    <w:rsid w:val="00F51EE0"/>
    <w:pPr>
      <w:spacing w:line="240" w:lineRule="auto"/>
    </w:pPr>
    <w:rPr>
      <w:sz w:val="20"/>
      <w:szCs w:val="20"/>
    </w:rPr>
  </w:style>
  <w:style w:type="character" w:customStyle="1" w:styleId="CommentTextChar">
    <w:name w:val="Comment Text Char"/>
    <w:basedOn w:val="DefaultParagraphFont"/>
    <w:link w:val="CommentText"/>
    <w:uiPriority w:val="99"/>
    <w:semiHidden/>
    <w:rsid w:val="00F51EE0"/>
    <w:rPr>
      <w:sz w:val="20"/>
      <w:szCs w:val="20"/>
    </w:rPr>
  </w:style>
  <w:style w:type="paragraph" w:styleId="CommentSubject">
    <w:name w:val="annotation subject"/>
    <w:basedOn w:val="CommentText"/>
    <w:next w:val="CommentText"/>
    <w:link w:val="CommentSubjectChar"/>
    <w:uiPriority w:val="99"/>
    <w:semiHidden/>
    <w:unhideWhenUsed/>
    <w:rsid w:val="00F51EE0"/>
    <w:rPr>
      <w:b/>
      <w:bCs/>
    </w:rPr>
  </w:style>
  <w:style w:type="character" w:customStyle="1" w:styleId="CommentSubjectChar">
    <w:name w:val="Comment Subject Char"/>
    <w:basedOn w:val="CommentTextChar"/>
    <w:link w:val="CommentSubject"/>
    <w:uiPriority w:val="99"/>
    <w:semiHidden/>
    <w:rsid w:val="00F51EE0"/>
    <w:rPr>
      <w:b/>
      <w:bCs/>
      <w:sz w:val="20"/>
      <w:szCs w:val="20"/>
    </w:rPr>
  </w:style>
  <w:style w:type="paragraph" w:styleId="BalloonText">
    <w:name w:val="Balloon Text"/>
    <w:basedOn w:val="Normal"/>
    <w:link w:val="BalloonTextChar"/>
    <w:uiPriority w:val="99"/>
    <w:semiHidden/>
    <w:unhideWhenUsed/>
    <w:rsid w:val="00F51E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1EE0"/>
    <w:rPr>
      <w:rFonts w:ascii="Segoe UI" w:hAnsi="Segoe UI" w:cs="Segoe UI"/>
      <w:sz w:val="18"/>
      <w:szCs w:val="18"/>
    </w:rPr>
  </w:style>
  <w:style w:type="paragraph" w:customStyle="1" w:styleId="Default">
    <w:name w:val="Default"/>
    <w:uiPriority w:val="19"/>
    <w:unhideWhenUsed/>
    <w:rsid w:val="00D23A28"/>
    <w:pPr>
      <w:autoSpaceDE w:val="0"/>
      <w:autoSpaceDN w:val="0"/>
      <w:adjustRightInd w:val="0"/>
      <w:spacing w:after="0" w:line="240" w:lineRule="auto"/>
    </w:pPr>
    <w:rPr>
      <w:rFonts w:ascii="Museo Sans 100" w:hAnsi="Museo Sans 100" w:cs="Museo Sans 100"/>
      <w:color w:val="000000"/>
      <w:sz w:val="24"/>
      <w:szCs w:val="24"/>
    </w:rPr>
  </w:style>
  <w:style w:type="paragraph" w:styleId="ListParagraph">
    <w:name w:val="List Paragraph"/>
    <w:basedOn w:val="PACEBody"/>
    <w:qFormat/>
    <w:rsid w:val="00E76B9C"/>
    <w:pPr>
      <w:numPr>
        <w:numId w:val="3"/>
      </w:numPr>
      <w:contextualSpacing/>
    </w:pPr>
  </w:style>
  <w:style w:type="paragraph" w:customStyle="1" w:styleId="PACESubhead1">
    <w:name w:val="PACE Subhead 1"/>
    <w:basedOn w:val="Normal"/>
    <w:qFormat/>
    <w:rsid w:val="00DB5466"/>
    <w:pPr>
      <w:spacing w:before="720" w:after="370" w:line="370" w:lineRule="exact"/>
      <w:jc w:val="center"/>
    </w:pPr>
    <w:rPr>
      <w:rFonts w:ascii="Calibri" w:eastAsia="Calibri" w:hAnsi="Calibri" w:cs="Calibri"/>
      <w:b/>
      <w:color w:val="00518A"/>
      <w:sz w:val="31"/>
      <w:szCs w:val="31"/>
    </w:rPr>
  </w:style>
  <w:style w:type="paragraph" w:customStyle="1" w:styleId="PACEBody">
    <w:name w:val="PACE Body"/>
    <w:basedOn w:val="Normal"/>
    <w:link w:val="PACEBodyChar"/>
    <w:qFormat/>
    <w:rsid w:val="00716A24"/>
    <w:pPr>
      <w:spacing w:after="240" w:line="310" w:lineRule="exact"/>
      <w:ind w:firstLine="720"/>
    </w:pPr>
    <w:rPr>
      <w:rFonts w:ascii="Calibri" w:eastAsia="Calibri" w:hAnsi="Calibri" w:cs="Calibri"/>
      <w:sz w:val="25"/>
      <w:szCs w:val="25"/>
    </w:rPr>
  </w:style>
  <w:style w:type="paragraph" w:customStyle="1" w:styleId="PACEBodyNoIndent">
    <w:name w:val="PACE Body No Indent"/>
    <w:basedOn w:val="PACEBody"/>
    <w:qFormat/>
    <w:rsid w:val="0041706F"/>
    <w:pPr>
      <w:spacing w:after="310"/>
      <w:ind w:firstLine="0"/>
    </w:pPr>
    <w:rPr>
      <w:bCs/>
    </w:rPr>
  </w:style>
  <w:style w:type="paragraph" w:customStyle="1" w:styleId="PACESubhead2">
    <w:name w:val="PACE Subhead 2"/>
    <w:basedOn w:val="PACEBodyNoIndent"/>
    <w:qFormat/>
    <w:rsid w:val="006776E5"/>
    <w:pPr>
      <w:spacing w:after="0"/>
    </w:pPr>
    <w:rPr>
      <w:b/>
      <w:bCs w:val="0"/>
      <w:color w:val="00518A"/>
    </w:rPr>
  </w:style>
  <w:style w:type="character" w:styleId="FollowedHyperlink">
    <w:name w:val="FollowedHyperlink"/>
    <w:basedOn w:val="DefaultParagraphFont"/>
    <w:uiPriority w:val="9"/>
    <w:unhideWhenUsed/>
    <w:rsid w:val="00025CD0"/>
    <w:rPr>
      <w:color w:val="auto"/>
      <w:u w:val="none"/>
    </w:rPr>
  </w:style>
  <w:style w:type="paragraph" w:customStyle="1" w:styleId="PACESubhead3">
    <w:name w:val="PACE Subhead 3"/>
    <w:basedOn w:val="PACEBody"/>
    <w:link w:val="PACESubhead3Char"/>
    <w:qFormat/>
    <w:rsid w:val="0080485E"/>
    <w:rPr>
      <w:b/>
      <w:bCs/>
    </w:rPr>
  </w:style>
  <w:style w:type="paragraph" w:customStyle="1" w:styleId="PACESubhead4">
    <w:name w:val="PACE Subhead 4"/>
    <w:basedOn w:val="PACEBody"/>
    <w:link w:val="PACESubhead4Char"/>
    <w:qFormat/>
    <w:rsid w:val="00DA07FA"/>
    <w:rPr>
      <w:b/>
      <w:bCs/>
      <w:i/>
      <w:iCs/>
    </w:rPr>
  </w:style>
  <w:style w:type="character" w:styleId="Hyperlink">
    <w:name w:val="Hyperlink"/>
    <w:basedOn w:val="DefaultParagraphFont"/>
    <w:uiPriority w:val="9"/>
    <w:unhideWhenUsed/>
    <w:rsid w:val="00FE12E1"/>
    <w:rPr>
      <w:color w:val="auto"/>
      <w:u w:val="none"/>
    </w:rPr>
  </w:style>
  <w:style w:type="character" w:styleId="UnresolvedMention">
    <w:name w:val="Unresolved Mention"/>
    <w:basedOn w:val="DefaultParagraphFont"/>
    <w:uiPriority w:val="99"/>
    <w:semiHidden/>
    <w:unhideWhenUsed/>
    <w:rsid w:val="00B46148"/>
    <w:rPr>
      <w:color w:val="605E5C"/>
      <w:shd w:val="clear" w:color="auto" w:fill="E1DFDD"/>
    </w:rPr>
  </w:style>
  <w:style w:type="character" w:customStyle="1" w:styleId="PACEBodyChar">
    <w:name w:val="PACE Body Char"/>
    <w:basedOn w:val="DefaultParagraphFont"/>
    <w:link w:val="PACEBody"/>
    <w:rsid w:val="0080485E"/>
    <w:rPr>
      <w:rFonts w:ascii="Calibri" w:eastAsia="Calibri" w:hAnsi="Calibri" w:cs="Calibri"/>
      <w:sz w:val="25"/>
      <w:szCs w:val="25"/>
    </w:rPr>
  </w:style>
  <w:style w:type="character" w:customStyle="1" w:styleId="PACESubhead3Char">
    <w:name w:val="PACE Subhead 3 Char"/>
    <w:basedOn w:val="PACEBodyChar"/>
    <w:link w:val="PACESubhead3"/>
    <w:rsid w:val="0080485E"/>
    <w:rPr>
      <w:rFonts w:ascii="Calibri" w:eastAsia="Calibri" w:hAnsi="Calibri" w:cs="Calibri"/>
      <w:b/>
      <w:bCs/>
      <w:sz w:val="25"/>
      <w:szCs w:val="25"/>
    </w:rPr>
  </w:style>
  <w:style w:type="character" w:customStyle="1" w:styleId="PACESubhead4Char">
    <w:name w:val="PACE Subhead 4 Char"/>
    <w:basedOn w:val="PACEBodyChar"/>
    <w:link w:val="PACESubhead4"/>
    <w:rsid w:val="0080485E"/>
    <w:rPr>
      <w:rFonts w:ascii="Calibri" w:eastAsia="Calibri" w:hAnsi="Calibri" w:cs="Calibri"/>
      <w:b/>
      <w:bCs/>
      <w:i/>
      <w:iCs/>
      <w:sz w:val="25"/>
      <w:szCs w:val="25"/>
    </w:rPr>
  </w:style>
  <w:style w:type="paragraph" w:customStyle="1" w:styleId="ReferenceText">
    <w:name w:val="Reference Text"/>
    <w:basedOn w:val="Normal"/>
    <w:qFormat/>
    <w:rsid w:val="00390EF8"/>
    <w:pPr>
      <w:spacing w:after="240" w:line="240" w:lineRule="auto"/>
      <w:ind w:left="720" w:hanging="720"/>
    </w:pPr>
    <w:rPr>
      <w:rFonts w:cstheme="minorHAnsi"/>
      <w:sz w:val="24"/>
      <w:szCs w:val="24"/>
    </w:rPr>
  </w:style>
  <w:style w:type="paragraph" w:styleId="FootnoteText">
    <w:name w:val="footnote text"/>
    <w:basedOn w:val="Normal"/>
    <w:link w:val="FootnoteTextChar"/>
    <w:unhideWhenUsed/>
    <w:rsid w:val="00F43C3B"/>
    <w:pPr>
      <w:spacing w:after="40" w:line="240" w:lineRule="auto"/>
    </w:pPr>
    <w:rPr>
      <w:sz w:val="20"/>
      <w:szCs w:val="20"/>
    </w:rPr>
  </w:style>
  <w:style w:type="character" w:customStyle="1" w:styleId="FootnoteTextChar">
    <w:name w:val="Footnote Text Char"/>
    <w:basedOn w:val="DefaultParagraphFont"/>
    <w:link w:val="FootnoteText"/>
    <w:rsid w:val="00F43C3B"/>
    <w:rPr>
      <w:sz w:val="20"/>
      <w:szCs w:val="20"/>
    </w:rPr>
  </w:style>
  <w:style w:type="character" w:styleId="FootnoteReference">
    <w:name w:val="footnote reference"/>
    <w:basedOn w:val="DefaultParagraphFont"/>
    <w:uiPriority w:val="9"/>
    <w:rsid w:val="0056651A"/>
    <w:rPr>
      <w:vertAlign w:val="superscript"/>
    </w:rPr>
  </w:style>
  <w:style w:type="paragraph" w:styleId="Quote">
    <w:name w:val="Quote"/>
    <w:basedOn w:val="PACEBody"/>
    <w:next w:val="Normal"/>
    <w:link w:val="QuoteChar"/>
    <w:qFormat/>
    <w:rsid w:val="00401544"/>
    <w:pPr>
      <w:spacing w:after="310"/>
      <w:ind w:left="720" w:right="720" w:firstLine="0"/>
    </w:pPr>
    <w:rPr>
      <w:i/>
      <w:iCs/>
    </w:rPr>
  </w:style>
  <w:style w:type="character" w:customStyle="1" w:styleId="QuoteChar">
    <w:name w:val="Quote Char"/>
    <w:basedOn w:val="DefaultParagraphFont"/>
    <w:link w:val="Quote"/>
    <w:rsid w:val="00401544"/>
    <w:rPr>
      <w:rFonts w:ascii="Calibri" w:eastAsia="Calibri" w:hAnsi="Calibri" w:cs="Calibri"/>
      <w:i/>
      <w:iCs/>
      <w:sz w:val="25"/>
      <w:szCs w:val="25"/>
    </w:rPr>
  </w:style>
  <w:style w:type="character" w:customStyle="1" w:styleId="Heading1Char">
    <w:name w:val="Heading 1 Char"/>
    <w:basedOn w:val="DefaultParagraphFont"/>
    <w:link w:val="Heading1"/>
    <w:uiPriority w:val="99"/>
    <w:semiHidden/>
    <w:rsid w:val="0011721F"/>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240DA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200003">
      <w:bodyDiv w:val="1"/>
      <w:marLeft w:val="0"/>
      <w:marRight w:val="0"/>
      <w:marTop w:val="0"/>
      <w:marBottom w:val="0"/>
      <w:divBdr>
        <w:top w:val="none" w:sz="0" w:space="0" w:color="auto"/>
        <w:left w:val="none" w:sz="0" w:space="0" w:color="auto"/>
        <w:bottom w:val="none" w:sz="0" w:space="0" w:color="auto"/>
        <w:right w:val="none" w:sz="0" w:space="0" w:color="auto"/>
      </w:divBdr>
      <w:divsChild>
        <w:div w:id="1702853818">
          <w:marLeft w:val="0"/>
          <w:marRight w:val="0"/>
          <w:marTop w:val="0"/>
          <w:marBottom w:val="0"/>
          <w:divBdr>
            <w:top w:val="none" w:sz="0" w:space="0" w:color="auto"/>
            <w:left w:val="none" w:sz="0" w:space="0" w:color="auto"/>
            <w:bottom w:val="none" w:sz="0" w:space="0" w:color="auto"/>
            <w:right w:val="none" w:sz="0" w:space="0" w:color="auto"/>
          </w:divBdr>
          <w:divsChild>
            <w:div w:id="1907259973">
              <w:marLeft w:val="0"/>
              <w:marRight w:val="0"/>
              <w:marTop w:val="0"/>
              <w:marBottom w:val="0"/>
              <w:divBdr>
                <w:top w:val="none" w:sz="0" w:space="0" w:color="auto"/>
                <w:left w:val="none" w:sz="0" w:space="0" w:color="auto"/>
                <w:bottom w:val="none" w:sz="0" w:space="0" w:color="auto"/>
                <w:right w:val="none" w:sz="0" w:space="0" w:color="auto"/>
              </w:divBdr>
              <w:divsChild>
                <w:div w:id="6542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238699">
      <w:bodyDiv w:val="1"/>
      <w:marLeft w:val="0"/>
      <w:marRight w:val="0"/>
      <w:marTop w:val="0"/>
      <w:marBottom w:val="0"/>
      <w:divBdr>
        <w:top w:val="none" w:sz="0" w:space="0" w:color="auto"/>
        <w:left w:val="none" w:sz="0" w:space="0" w:color="auto"/>
        <w:bottom w:val="none" w:sz="0" w:space="0" w:color="auto"/>
        <w:right w:val="none" w:sz="0" w:space="0" w:color="auto"/>
      </w:divBdr>
    </w:div>
    <w:div w:id="1228763750">
      <w:bodyDiv w:val="1"/>
      <w:marLeft w:val="0"/>
      <w:marRight w:val="0"/>
      <w:marTop w:val="0"/>
      <w:marBottom w:val="0"/>
      <w:divBdr>
        <w:top w:val="none" w:sz="0" w:space="0" w:color="auto"/>
        <w:left w:val="none" w:sz="0" w:space="0" w:color="auto"/>
        <w:bottom w:val="none" w:sz="0" w:space="0" w:color="auto"/>
        <w:right w:val="none" w:sz="0" w:space="0" w:color="auto"/>
      </w:divBdr>
    </w:div>
    <w:div w:id="1690109450">
      <w:bodyDiv w:val="1"/>
      <w:marLeft w:val="0"/>
      <w:marRight w:val="0"/>
      <w:marTop w:val="0"/>
      <w:marBottom w:val="0"/>
      <w:divBdr>
        <w:top w:val="none" w:sz="0" w:space="0" w:color="auto"/>
        <w:left w:val="none" w:sz="0" w:space="0" w:color="auto"/>
        <w:bottom w:val="none" w:sz="0" w:space="0" w:color="auto"/>
        <w:right w:val="none" w:sz="0" w:space="0" w:color="auto"/>
      </w:divBdr>
    </w:div>
    <w:div w:id="2044789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oi.org/10.1016/j.jadohealth.2017.04.014" TargetMode="External"/><Relationship Id="rId39" Type="http://schemas.openxmlformats.org/officeDocument/2006/relationships/hyperlink" Target="https://doi.org/10.1002/jcop.22471" TargetMode="External"/><Relationship Id="rId21" Type="http://schemas.openxmlformats.org/officeDocument/2006/relationships/image" Target="media/image10.png"/><Relationship Id="rId34" Type="http://schemas.openxmlformats.org/officeDocument/2006/relationships/hyperlink" Target="https://education.ucdavis.edu/sites/main/files/mark_wheelhouse_research_brief_vol_8_n_2_final_2.pdf" TargetMode="External"/><Relationship Id="rId42" Type="http://schemas.openxmlformats.org/officeDocument/2006/relationships/hyperlink" Target="https://doi.org/10.1017/edp.2016.6" TargetMode="External"/><Relationship Id="rId47" Type="http://schemas.openxmlformats.org/officeDocument/2006/relationships/hyperlink" Target="https://doi.org/10.1016/j.avb.2019.101340" TargetMode="External"/><Relationship Id="rId50"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www.pewresearch.org/social-trends/2019/02/20/most-u-s-teens-see-anxiety-and-depression-as-a-major-problem-among-their-peers/" TargetMode="External"/><Relationship Id="rId11" Type="http://schemas.microsoft.com/office/2018/08/relationships/commentsExtensible" Target="commentsExtensible.xml"/><Relationship Id="rId24" Type="http://schemas.openxmlformats.org/officeDocument/2006/relationships/hyperlink" Target="https://data.calschls.org/resources/18th_Biennial_State_1921.pdf" TargetMode="External"/><Relationship Id="rId32" Type="http://schemas.openxmlformats.org/officeDocument/2006/relationships/hyperlink" Target="https://doi.org/10.1007/s11218-021-09625-y" TargetMode="External"/><Relationship Id="rId37" Type="http://schemas.openxmlformats.org/officeDocument/2006/relationships/hyperlink" Target="https://doi.org/10.1177/1059840518818259" TargetMode="External"/><Relationship Id="rId40" Type="http://schemas.openxmlformats.org/officeDocument/2006/relationships/hyperlink" Target="https://doi.org/10.1016/j.adolescence.2017.07.013" TargetMode="External"/><Relationship Id="rId45" Type="http://schemas.openxmlformats.org/officeDocument/2006/relationships/hyperlink" Target="http://dx.doi.org/10.1037/0022-3514.92.1.82"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1177/003804070808100303" TargetMode="External"/><Relationship Id="rId36" Type="http://schemas.openxmlformats.org/officeDocument/2006/relationships/hyperlink" Target="https://doi.org/10.2307/1170786" TargetMode="External"/><Relationship Id="rId49"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hyperlink" Target="https://edpolicyinca.org/sites/default/files/Statewide%20NSC%20Report%20Final%20Online.pdf" TargetMode="External"/><Relationship Id="rId44" Type="http://schemas.openxmlformats.org/officeDocument/2006/relationships/hyperlink" Target="https://doi.org/10.1126/science.1198364"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i.org/10.1111/j.1467-8624.2012.01862.x" TargetMode="External"/><Relationship Id="rId30" Type="http://schemas.openxmlformats.org/officeDocument/2006/relationships/hyperlink" Target="https://www.glsen.org/sites/default/files/2022-10/NSCS-2021-Full-Report.pdf" TargetMode="External"/><Relationship Id="rId35" Type="http://schemas.openxmlformats.org/officeDocument/2006/relationships/hyperlink" Target="about:blank" TargetMode="External"/><Relationship Id="rId43" Type="http://schemas.openxmlformats.org/officeDocument/2006/relationships/hyperlink" Target="https://doi.org/10.1177/2156759X0801100503" TargetMode="External"/><Relationship Id="rId48" Type="http://schemas.openxmlformats.org/officeDocument/2006/relationships/hyperlink" Target="https://resources.youscience.com/rs/806-BFU-539/images/2023_PostGraduationReadinessReport_PartTwo.pdf" TargetMode="External"/><Relationship Id="rId8" Type="http://schemas.openxmlformats.org/officeDocument/2006/relationships/comments" Target="comments.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www.dhcs.ca.gov/cybhi" TargetMode="External"/><Relationship Id="rId33" Type="http://schemas.openxmlformats.org/officeDocument/2006/relationships/hyperlink" Target="https://doi.org/10.1177/016146811011200106" TargetMode="External"/><Relationship Id="rId38" Type="http://schemas.openxmlformats.org/officeDocument/2006/relationships/hyperlink" Target="https://www.brookings.edu/wp-content/uploads/2023/02/20230123_CCF_CollegeEnrollment_FINAL2.pdf" TargetMode="External"/><Relationship Id="rId46" Type="http://schemas.openxmlformats.org/officeDocument/2006/relationships/hyperlink" Target="https://doi.org/10.1002/jcop.20161" TargetMode="External"/><Relationship Id="rId20" Type="http://schemas.openxmlformats.org/officeDocument/2006/relationships/image" Target="media/image9.png"/><Relationship Id="rId41" Type="http://schemas.openxmlformats.org/officeDocument/2006/relationships/hyperlink" Target="https://doi.org/10.1353/jaie.2020.0012"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cde.ca.gov/ls/he/at/chks.as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hurtt/Downloads/Report%20Template%202019%2012%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C07062-7585-46F6-B390-991EF6C8A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Template 2019 12 2.dotx</Template>
  <TotalTime>3</TotalTime>
  <Pages>27</Pages>
  <Words>7149</Words>
  <Characters>40754</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Sherrie Reed</cp:lastModifiedBy>
  <cp:revision>2</cp:revision>
  <dcterms:created xsi:type="dcterms:W3CDTF">2023-11-08T05:22:00Z</dcterms:created>
  <dcterms:modified xsi:type="dcterms:W3CDTF">2023-11-08T05:22:00Z</dcterms:modified>
</cp:coreProperties>
</file>